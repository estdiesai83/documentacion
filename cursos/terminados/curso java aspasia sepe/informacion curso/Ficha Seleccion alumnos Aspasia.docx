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6A1" w:rsidRDefault="008F2F60">
      <w:pPr>
        <w:pStyle w:val="Textoindependiente"/>
        <w:ind w:left="80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>
            <wp:extent cx="1136813" cy="30603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813" cy="3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6A1" w:rsidRDefault="008F2F60">
      <w:pPr>
        <w:pStyle w:val="Textoindependiente"/>
        <w:spacing w:before="3"/>
        <w:rPr>
          <w:rFonts w:ascii="Times New Roman"/>
          <w:sz w:val="20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163195</wp:posOffset>
                </wp:positionV>
                <wp:extent cx="6480175" cy="475615"/>
                <wp:effectExtent l="0" t="0" r="0" b="0"/>
                <wp:wrapTopAndBottom/>
                <wp:docPr id="8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175" cy="47561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66A1" w:rsidRDefault="00A566A1">
                            <w:pPr>
                              <w:pStyle w:val="Textoindependiente"/>
                              <w:spacing w:before="1"/>
                              <w:rPr>
                                <w:rFonts w:ascii="Times New Roman"/>
                                <w:sz w:val="23"/>
                              </w:rPr>
                            </w:pPr>
                          </w:p>
                          <w:p w:rsidR="00A566A1" w:rsidRDefault="008F2F60">
                            <w:pPr>
                              <w:ind w:left="3548" w:right="3546"/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</w:rPr>
                              <w:t>FICHA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</w:rPr>
                              <w:t>INSCRIPCIÓN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</w:rPr>
                              <w:t>ALUMNO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26" type="#_x0000_t202" style="position:absolute;margin-left:42.6pt;margin-top:12.85pt;width:510.25pt;height:37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" fillcolor="#1f4e79" stroked="f">
                <v:textbox inset="0,0,0,0">
                  <w:txbxContent>
                    <w:p w:rsidR="00A566A1" w:rsidRDefault="00A566A1">
                      <w:pPr>
                        <w:pStyle w:val="Textoindependiente"/>
                        <w:spacing w:before="1"/>
                        <w:rPr>
                          <w:rFonts w:ascii="Times New Roman"/>
                          <w:sz w:val="23"/>
                        </w:rPr>
                      </w:pPr>
                    </w:p>
                    <w:p w:rsidR="00A566A1" w:rsidRDefault="008F2F60">
                      <w:pPr>
                        <w:ind w:left="3548" w:right="3546"/>
                        <w:jc w:val="center"/>
                        <w:rPr>
                          <w:rFonts w:ascii="Trebuchet MS" w:hAnsi="Trebuchet MS"/>
                          <w:b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</w:rPr>
                        <w:t>FICHA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</w:rPr>
                        <w:t>INSCRIPCIÓN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</w:rPr>
                        <w:t>ALUMNO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566A1" w:rsidRDefault="00A566A1">
      <w:pPr>
        <w:pStyle w:val="Textoindependiente"/>
        <w:rPr>
          <w:rFonts w:ascii="Times New Roman"/>
          <w:sz w:val="20"/>
        </w:rPr>
      </w:pPr>
    </w:p>
    <w:p w:rsidR="00A566A1" w:rsidRDefault="00A566A1">
      <w:pPr>
        <w:pStyle w:val="Textoindependiente"/>
        <w:spacing w:before="9"/>
        <w:rPr>
          <w:rFonts w:ascii="Times New Roman"/>
          <w:sz w:val="15"/>
        </w:rPr>
      </w:pPr>
    </w:p>
    <w:tbl>
      <w:tblPr>
        <w:tblStyle w:val="TableNormal"/>
        <w:tblW w:w="0" w:type="auto"/>
        <w:tblInd w:w="139" w:type="dxa"/>
        <w:tblLayout w:type="fixed"/>
        <w:tblLook w:val="01E0" w:firstRow="1" w:lastRow="1" w:firstColumn="1" w:lastColumn="1" w:noHBand="0" w:noVBand="0"/>
      </w:tblPr>
      <w:tblGrid>
        <w:gridCol w:w="1531"/>
        <w:gridCol w:w="2635"/>
        <w:gridCol w:w="2495"/>
        <w:gridCol w:w="3656"/>
      </w:tblGrid>
      <w:tr w:rsidR="00A566A1">
        <w:trPr>
          <w:trHeight w:val="218"/>
        </w:trPr>
        <w:tc>
          <w:tcPr>
            <w:tcW w:w="10317" w:type="dxa"/>
            <w:gridSpan w:val="4"/>
            <w:tcBorders>
              <w:bottom w:val="single" w:sz="12" w:space="0" w:color="000000"/>
            </w:tcBorders>
          </w:tcPr>
          <w:p w:rsidR="00A566A1" w:rsidRDefault="008F2F60">
            <w:pPr>
              <w:pStyle w:val="TableParagraph"/>
              <w:spacing w:before="4" w:line="194" w:lineRule="exac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DATOS</w:t>
            </w:r>
            <w:r>
              <w:rPr>
                <w:b/>
                <w:spacing w:val="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LA</w:t>
            </w:r>
            <w:r>
              <w:rPr>
                <w:b/>
                <w:spacing w:val="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ACCIÓN</w:t>
            </w:r>
            <w:r>
              <w:rPr>
                <w:b/>
                <w:spacing w:val="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FORMATIVA</w:t>
            </w:r>
            <w:r>
              <w:rPr>
                <w:b/>
                <w:color w:val="818181"/>
                <w:w w:val="105"/>
                <w:sz w:val="18"/>
              </w:rPr>
              <w:t>:</w:t>
            </w:r>
          </w:p>
        </w:tc>
      </w:tr>
      <w:tr w:rsidR="00A566A1">
        <w:trPr>
          <w:trHeight w:val="985"/>
        </w:trPr>
        <w:tc>
          <w:tcPr>
            <w:tcW w:w="10317" w:type="dxa"/>
            <w:gridSpan w:val="4"/>
            <w:tcBorders>
              <w:top w:val="single" w:sz="12" w:space="0" w:color="000000"/>
            </w:tcBorders>
          </w:tcPr>
          <w:p w:rsidR="00A566A1" w:rsidRDefault="00A566A1">
            <w:pPr>
              <w:pStyle w:val="TableParagraph"/>
              <w:rPr>
                <w:rFonts w:ascii="Times New Roman"/>
                <w:sz w:val="19"/>
              </w:rPr>
            </w:pPr>
          </w:p>
          <w:p w:rsidR="00A566A1" w:rsidRDefault="008F2F60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NOMBRE</w:t>
            </w:r>
            <w:r>
              <w:rPr>
                <w:b/>
                <w:spacing w:val="-10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CURSO:</w:t>
            </w:r>
          </w:p>
          <w:p w:rsidR="00A566A1" w:rsidRDefault="00A566A1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:rsidR="00A566A1" w:rsidRDefault="008F2F60">
            <w:pPr>
              <w:pStyle w:val="TableParagraph"/>
              <w:tabs>
                <w:tab w:val="left" w:pos="10317"/>
              </w:tabs>
              <w:ind w:right="-15"/>
              <w:rPr>
                <w:b/>
                <w:sz w:val="18"/>
              </w:rPr>
            </w:pPr>
            <w:r>
              <w:rPr>
                <w:b/>
                <w:w w:val="110"/>
                <w:sz w:val="18"/>
                <w:u w:val="thick"/>
              </w:rPr>
              <w:t>DATOS</w:t>
            </w:r>
            <w:r>
              <w:rPr>
                <w:b/>
                <w:spacing w:val="-8"/>
                <w:w w:val="110"/>
                <w:sz w:val="18"/>
                <w:u w:val="thick"/>
              </w:rPr>
              <w:t xml:space="preserve"> </w:t>
            </w:r>
            <w:r>
              <w:rPr>
                <w:b/>
                <w:w w:val="110"/>
                <w:sz w:val="18"/>
                <w:u w:val="thick"/>
              </w:rPr>
              <w:t>PERSONALES</w:t>
            </w:r>
            <w:r>
              <w:rPr>
                <w:b/>
                <w:sz w:val="18"/>
                <w:u w:val="thick"/>
              </w:rPr>
              <w:tab/>
            </w:r>
          </w:p>
        </w:tc>
      </w:tr>
      <w:tr w:rsidR="00A566A1">
        <w:trPr>
          <w:trHeight w:val="475"/>
        </w:trPr>
        <w:tc>
          <w:tcPr>
            <w:tcW w:w="10317" w:type="dxa"/>
            <w:gridSpan w:val="4"/>
          </w:tcPr>
          <w:p w:rsidR="00A566A1" w:rsidRDefault="008F2F60">
            <w:pPr>
              <w:pStyle w:val="TableParagraph"/>
              <w:tabs>
                <w:tab w:val="left" w:pos="3808"/>
              </w:tabs>
              <w:spacing w:before="12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NIF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NIE:</w:t>
            </w:r>
            <w:r>
              <w:rPr>
                <w:b/>
                <w:w w:val="105"/>
                <w:sz w:val="18"/>
              </w:rPr>
              <w:tab/>
            </w:r>
            <w:r>
              <w:rPr>
                <w:b/>
                <w:sz w:val="18"/>
              </w:rPr>
              <w:t>Núm.</w:t>
            </w:r>
            <w:r>
              <w:rPr>
                <w:b/>
                <w:spacing w:val="65"/>
                <w:sz w:val="18"/>
              </w:rPr>
              <w:t xml:space="preserve"> </w:t>
            </w:r>
            <w:r>
              <w:rPr>
                <w:b/>
                <w:sz w:val="18"/>
              </w:rPr>
              <w:t>Seguridad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Social:</w:t>
            </w:r>
          </w:p>
          <w:p w:rsidR="00A566A1" w:rsidRDefault="00A566A1">
            <w:pPr>
              <w:pStyle w:val="TableParagraph"/>
              <w:spacing w:before="3"/>
              <w:rPr>
                <w:rFonts w:ascii="Times New Roman"/>
                <w:sz w:val="11"/>
              </w:rPr>
            </w:pPr>
          </w:p>
          <w:p w:rsidR="00A566A1" w:rsidRDefault="008F2F60"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eastAsia="es-ES"/>
              </w:rPr>
              <w:drawing>
                <wp:inline distT="0" distB="0" distL="0" distR="0">
                  <wp:extent cx="6448232" cy="60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232" cy="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6A1">
        <w:trPr>
          <w:trHeight w:val="337"/>
        </w:trPr>
        <w:tc>
          <w:tcPr>
            <w:tcW w:w="10317" w:type="dxa"/>
            <w:gridSpan w:val="4"/>
          </w:tcPr>
          <w:p w:rsidR="00A566A1" w:rsidRDefault="008F2F60">
            <w:pPr>
              <w:pStyle w:val="TableParagraph"/>
              <w:spacing w:line="20" w:lineRule="exact"/>
              <w:ind w:left="993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eastAsia="es-ES"/>
              </w:rPr>
              <mc:AlternateContent>
                <mc:Choice Requires="wpg">
                  <w:drawing>
                    <wp:inline distT="0" distB="0" distL="0" distR="0">
                      <wp:extent cx="27940" cy="6350"/>
                      <wp:effectExtent l="6350" t="5715" r="13335" b="6985"/>
                      <wp:docPr id="80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940" cy="6350"/>
                                <a:chOff x="0" y="0"/>
                                <a:chExt cx="44" cy="10"/>
                              </a:xfrm>
                            </wpg:grpSpPr>
                            <wps:wsp>
                              <wps:cNvPr id="81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7E7E7E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" name="Lin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" y="5"/>
                                  <a:ext cx="1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" y="5"/>
                                  <a:ext cx="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" y="5"/>
                                  <a:ext cx="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BD8450" id="Group 74" o:spid="_x0000_s1026" style="width:2.2pt;height:.5pt;mso-position-horizontal-relative:char;mso-position-vertical-relative:line" coordsize="4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">
                      <v:line id="Line 78" o:spid="_x0000_s1027" style="position:absolute;visibility:visible;mso-wrap-style:square" from="0,5" to="19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BDB8QAAADbAAAADwAAAGRycy9kb3ducmV2LnhtbESPzWrDMBCE74W+g9hCb7XsEtLgWAmh&#10;UBp6s5u/42JtbBNr5VhKYr99VCjkOMzMN0y2HEwrrtS7xrKCJIpBEJdWN1wp2Px+vc1AOI+ssbVM&#10;CkZysFw8P2WYanvjnK6Fr0SAsEtRQe19l0rpypoMush2xME72t6gD7KvpO7xFuCmle9xPJUGGw4L&#10;NXb0WVN5Ki4mUD72+c+xOm93p+04yc/fB98mE6VeX4bVHISnwT/C/+21VjBL4O9L+AF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cEMHxAAAANsAAAAPAAAAAAAAAAAA&#10;AAAAAKECAABkcnMvZG93bnJldi54bWxQSwUGAAAAAAQABAD5AAAAkgMAAAAA&#10;" strokecolor="#7e7e7e" strokeweight=".48pt"/>
                      <v:line id="Line 77" o:spid="_x0000_s1028" style="position:absolute;visibility:visible;mso-wrap-style:square" from="19,5" to="29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vFCsMAAADbAAAADwAAAGRycy9kb3ducmV2LnhtbESPT2sCMRTE74V+h/AEbzWrB5WtUdqC&#10;f2BP1UJ7fCTPzeLmZdnE3fXbG0HocZiZ3zCrzeBq0VEbKs8KppMMBLH2puJSwc9p+7YEESKywdoz&#10;KbhRgM369WWFufE9f1N3jKVIEA45KrAxNrmUQVtyGCa+IU7e2bcOY5JtKU2LfYK7Ws6ybC4dVpwW&#10;LDb0ZUlfjlenoNsXf12x8Kj3v8Wn1dtdteh3So1Hw8c7iEhD/A8/2wejYDmDx5f0A+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bxQrDAAAA2wAAAA8AAAAAAAAAAAAA&#10;AAAAoQIAAGRycy9kb3ducmV2LnhtbFBLBQYAAAAABAAEAPkAAACRAwAAAAA=&#10;" strokeweight=".48pt"/>
                      <v:line id="Line 76" o:spid="_x0000_s1029" style="position:absolute;visibility:visible;mso-wrap-style:square" from="29,5" to="34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dgkcQAAADbAAAADwAAAGRycy9kb3ducmV2LnhtbESPT2sCMRTE7wW/Q3iCt5q1QpWtUVRQ&#10;C3vyD9jjI3ndLN28LJt0d/vtm0LB4zAzv2FWm8HVoqM2VJ4VzKYZCGLtTcWlgtv18LwEESKywdoz&#10;KfihAJv16GmFufE9n6m7xFIkCIccFdgYm1zKoC05DFPfECfv07cOY5JtKU2LfYK7Wr5k2at0WHFa&#10;sNjQ3pL+unw7Bd2p+OiKhUd9uhc7qw/HatEflZqMh+0biEhDfIT/2+9GwXIOf1/SD5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l2CRxAAAANsAAAAPAAAAAAAAAAAA&#10;AAAAAKECAABkcnMvZG93bnJldi54bWxQSwUGAAAAAAQABAD5AAAAkgMAAAAA&#10;" strokeweight=".48pt"/>
                      <v:line id="Line 75" o:spid="_x0000_s1030" style="position:absolute;visibility:visible;mso-wrap-style:square" from="34,5" to="43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745cQAAADbAAAADwAAAGRycy9kb3ducmV2LnhtbESPT2sCMRTE7wW/Q3iCt5q1SJWtUVRQ&#10;C3vyD9jjI3ndLN28LJt0d/vtm0LB4zAzv2FWm8HVoqM2VJ4VzKYZCGLtTcWlgtv18LwEESKywdoz&#10;KfihAJv16GmFufE9n6m7xFIkCIccFdgYm1zKoC05DFPfECfv07cOY5JtKU2LfYK7Wr5k2at0WHFa&#10;sNjQ3pL+unw7Bd2p+OiKhUd9uhc7qw/HatEflZqMh+0biEhDfIT/2+9GwXIOf1/SD5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fvjlxAAAANsAAAAPAAAAAAAAAAAA&#10;AAAAAKECAABkcnMvZG93bnJldi54bWxQSwUGAAAAAAQABAD5AAAAkgMAAAAA&#10;" strokeweight=".48pt"/>
                      <w10:anchorlock/>
                    </v:group>
                  </w:pict>
                </mc:Fallback>
              </mc:AlternateContent>
            </w:r>
          </w:p>
          <w:p w:rsidR="00A566A1" w:rsidRDefault="008F2F60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APELLIDOS</w:t>
            </w:r>
            <w:r>
              <w:rPr>
                <w:b/>
                <w:spacing w:val="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</w:t>
            </w:r>
            <w:r>
              <w:rPr>
                <w:b/>
                <w:spacing w:val="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NOMBRE:</w:t>
            </w:r>
          </w:p>
        </w:tc>
      </w:tr>
      <w:tr w:rsidR="00A566A1">
        <w:trPr>
          <w:trHeight w:val="311"/>
        </w:trPr>
        <w:tc>
          <w:tcPr>
            <w:tcW w:w="10317" w:type="dxa"/>
            <w:gridSpan w:val="4"/>
          </w:tcPr>
          <w:p w:rsidR="00A566A1" w:rsidRDefault="008F2F60">
            <w:pPr>
              <w:pStyle w:val="TableParagraph"/>
              <w:spacing w:line="20" w:lineRule="exact"/>
              <w:ind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eastAsia="es-ES"/>
              </w:rPr>
              <mc:AlternateContent>
                <mc:Choice Requires="wpg">
                  <w:drawing>
                    <wp:inline distT="0" distB="0" distL="0" distR="0">
                      <wp:extent cx="6550660" cy="6350"/>
                      <wp:effectExtent l="0" t="0" r="0" b="6350"/>
                      <wp:docPr id="76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50660" cy="6350"/>
                                <a:chOff x="0" y="0"/>
                                <a:chExt cx="10316" cy="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Picture 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1" cy="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90" y="0"/>
                                  <a:ext cx="7865" cy="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" name="Picture 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955" y="0"/>
                                  <a:ext cx="360" cy="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92D849" id="Group 70" o:spid="_x0000_s1026" style="width:515.8pt;height:.5pt;mso-position-horizontal-relative:char;mso-position-vertical-relative:line" coordsize="10316,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3" o:spid="_x0000_s1027" type="#_x0000_t75" style="position:absolute;width:2091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OqdLDAAAA2wAAAA8AAABkcnMvZG93bnJldi54bWxEj09rwkAUxO8Fv8PyBG91Yw8qMRsRtRB6&#10;KGjr/ZF9JtHs25Dd/KmfvlsoeBxm5jdMsh1NLXpqXWVZwWIegSDOra64UPD99f66BuE8ssbaMin4&#10;IQfbdPKSYKztwCfqz74QAcIuRgWl900spctLMujmtiEO3tW2Bn2QbSF1i0OAm1q+RdFSGqw4LJTY&#10;0L6k/H7ujIKm+7xplx2z08U/+DIsHh9WHpSaTcfdBoSn0T/D/+1MK1it4O9L+AEy/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Q6p0sMAAADbAAAADwAAAAAAAAAAAAAAAACf&#10;AgAAZHJzL2Rvd25yZXYueG1sUEsFBgAAAAAEAAQA9wAAAI8DAAAAAA==&#10;">
                        <v:imagedata r:id="rId13" o:title=""/>
                      </v:shape>
                      <v:shape id="Picture 72" o:spid="_x0000_s1028" type="#_x0000_t75" style="position:absolute;left:2090;width:7865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J5wPAAAAA2wAAAA8AAABkcnMvZG93bnJldi54bWxET8uKwjAU3Qv+Q7jC7DR1Fo5Wo4gwKDoL&#10;n/trc22LzU1JYu3M108WgsvDec8WralEQ86XlhUMBwkI4szqknMF59N3fwzCB2SNlWVS8EseFvNu&#10;Z4aptk8+UHMMuYgh7FNUUIRQp1L6rCCDfmBr4sjdrDMYInS51A6fMdxU8jNJRtJgybGhwJpWBWX3&#10;48MouOihk1vd6Mmu2ZfVz2m3/VtflfrotcspiEBteItf7o1W8BXHxi/xB8j5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UnnA8AAAADbAAAADwAAAAAAAAAAAAAAAACfAgAA&#10;ZHJzL2Rvd25yZXYueG1sUEsFBgAAAAAEAAQA9wAAAIwDAAAAAA==&#10;">
                        <v:imagedata r:id="rId14" o:title=""/>
                      </v:shape>
                      <v:shape id="Picture 71" o:spid="_x0000_s1029" type="#_x0000_t75" style="position:absolute;left:9955;width:360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4vEHDAAAA2wAAAA8AAABkcnMvZG93bnJldi54bWxEj0FrwkAUhO8F/8PyBG91Yw+2RlfR0tJe&#10;PERFPD6yzySYfRuyT03667uFgsdhZr5hFqvO1epGbag8G5iME1DEubcVFwYO+8/nN1BBkC3WnslA&#10;TwFWy8HTAlPr75zRbSeFihAOKRooRZpU65CX5DCMfUMcvbNvHUqUbaFti/cId7V+SZKpdlhxXCix&#10;ofeS8svu6gwIbY9nm2H/9eNO+cc1SL/JtsaMht16Dkqok0f4v/1tDbzO4O9L/AF6+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Xi8QcMAAADbAAAADwAAAAAAAAAAAAAAAACf&#10;AgAAZHJzL2Rvd25yZXYueG1sUEsFBgAAAAAEAAQA9wAAAI8D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  <w:p w:rsidR="00A566A1" w:rsidRDefault="008F2F60">
            <w:pPr>
              <w:pStyle w:val="TableParagraph"/>
              <w:spacing w:before="43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Correo</w:t>
            </w:r>
            <w:r>
              <w:rPr>
                <w:b/>
                <w:spacing w:val="1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Electrónico:</w:t>
            </w:r>
          </w:p>
        </w:tc>
      </w:tr>
      <w:tr w:rsidR="00A566A1">
        <w:trPr>
          <w:trHeight w:val="472"/>
        </w:trPr>
        <w:tc>
          <w:tcPr>
            <w:tcW w:w="1531" w:type="dxa"/>
          </w:tcPr>
          <w:p w:rsidR="00A566A1" w:rsidRDefault="008F2F60">
            <w:pPr>
              <w:pStyle w:val="TableParagraph"/>
              <w:spacing w:before="32" w:line="210" w:lineRule="atLeast"/>
              <w:ind w:right="92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nacimiento:</w:t>
            </w:r>
          </w:p>
        </w:tc>
        <w:tc>
          <w:tcPr>
            <w:tcW w:w="2635" w:type="dxa"/>
          </w:tcPr>
          <w:p w:rsidR="00A566A1" w:rsidRDefault="008F2F60">
            <w:pPr>
              <w:pStyle w:val="TableParagraph"/>
              <w:tabs>
                <w:tab w:val="left" w:pos="1149"/>
              </w:tabs>
              <w:spacing w:before="148"/>
              <w:ind w:left="545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/</w:t>
            </w:r>
            <w:r>
              <w:rPr>
                <w:b/>
                <w:w w:val="85"/>
                <w:sz w:val="18"/>
              </w:rPr>
              <w:tab/>
              <w:t>/</w:t>
            </w:r>
          </w:p>
        </w:tc>
        <w:tc>
          <w:tcPr>
            <w:tcW w:w="2495" w:type="dxa"/>
          </w:tcPr>
          <w:p w:rsidR="00A566A1" w:rsidRDefault="00A566A1"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 w:rsidR="00A566A1" w:rsidRDefault="008F2F60">
            <w:pPr>
              <w:pStyle w:val="TableParagraph"/>
              <w:spacing w:line="20" w:lineRule="exact"/>
              <w:ind w:left="51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eastAsia="es-ES"/>
              </w:rPr>
              <mc:AlternateContent>
                <mc:Choice Requires="wpg">
                  <w:drawing>
                    <wp:inline distT="0" distB="0" distL="0" distR="0">
                      <wp:extent cx="6350" cy="6350"/>
                      <wp:effectExtent l="13335" t="9525" r="8890" b="3175"/>
                      <wp:docPr id="74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350" cy="6350"/>
                                <a:chOff x="0" y="0"/>
                                <a:chExt cx="10" cy="10"/>
                              </a:xfrm>
                            </wpg:grpSpPr>
                            <wps:wsp>
                              <wps:cNvPr id="75" name="Lin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65B12D" id="Group 68" o:spid="_x0000_s1026" style="width:.5pt;height:.5pt;mso-position-horizontal-relative:char;mso-position-vertical-relative:line" coordsize="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">
                      <v:line id="Line 69" o:spid="_x0000_s1027" style="position:absolute;visibility:visible;mso-wrap-style:square" from="0,5" to="1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ctWcQAAADbAAAADwAAAGRycy9kb3ducmV2LnhtbESPzWrDMBCE74G8g9hAb4ncQuPgRglN&#10;ID/gU5NCe1ykrWVqrYyl2u7bV4FAj8PMfMOst6NrRE9dqD0reFxkIIi1NzVXCt6vh/kKRIjIBhvP&#10;pOCXAmw308kaC+MHfqP+EiuRIBwKVGBjbAspg7bkMCx8S5y8L985jEl2lTQdDgnuGvmUZUvpsOa0&#10;YLGlvSX9fflxCvpT+dmXuUd9+ih3Vh+OdT4clXqYja8vICKN8T98b5+NgvwZbl/SD5Cb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5y1ZxAAAANsAAAAPAAAAAAAAAAAA&#10;AAAAAKECAABkcnMvZG93bnJldi54bWxQSwUGAAAAAAQABAD5AAAAkgMAAAAA&#10;" strokeweight=".48pt"/>
                      <w10:anchorlock/>
                    </v:group>
                  </w:pict>
                </mc:Fallback>
              </mc:AlternateContent>
            </w:r>
          </w:p>
          <w:p w:rsidR="00A566A1" w:rsidRDefault="008F2F60">
            <w:pPr>
              <w:pStyle w:val="TableParagraph"/>
              <w:spacing w:before="99"/>
              <w:ind w:left="518"/>
              <w:rPr>
                <w:b/>
                <w:sz w:val="18"/>
              </w:rPr>
            </w:pPr>
            <w:r>
              <w:rPr>
                <w:b/>
                <w:sz w:val="18"/>
              </w:rPr>
              <w:t>Discapacidad:</w:t>
            </w:r>
          </w:p>
        </w:tc>
        <w:tc>
          <w:tcPr>
            <w:tcW w:w="3656" w:type="dxa"/>
          </w:tcPr>
          <w:p w:rsidR="00A566A1" w:rsidRDefault="00A566A1">
            <w:pPr>
              <w:pStyle w:val="TableParagraph"/>
              <w:spacing w:before="1"/>
              <w:rPr>
                <w:rFonts w:ascii="Times New Roman"/>
                <w:sz w:val="2"/>
              </w:rPr>
            </w:pPr>
          </w:p>
          <w:p w:rsidR="00A566A1" w:rsidRDefault="008F2F60">
            <w:pPr>
              <w:pStyle w:val="TableParagraph"/>
              <w:tabs>
                <w:tab w:val="left" w:pos="3649"/>
              </w:tabs>
              <w:spacing w:line="20" w:lineRule="exact"/>
              <w:ind w:left="1482"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eastAsia="es-ES"/>
              </w:rPr>
              <mc:AlternateContent>
                <mc:Choice Requires="wpg">
                  <w:drawing>
                    <wp:inline distT="0" distB="0" distL="0" distR="0">
                      <wp:extent cx="7620" cy="6350"/>
                      <wp:effectExtent l="12065" t="9525" r="8890" b="12700"/>
                      <wp:docPr id="71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20" cy="6350"/>
                                <a:chOff x="0" y="0"/>
                                <a:chExt cx="12" cy="10"/>
                              </a:xfrm>
                            </wpg:grpSpPr>
                            <wps:wsp>
                              <wps:cNvPr id="72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" y="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24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" y="5"/>
                                  <a:ext cx="1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C13F02" id="Group 65" o:spid="_x0000_s1026" style="width:.6pt;height:.5pt;mso-position-horizontal-relative:char;mso-position-vertical-relative:line" coordsize="1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">
                      <v:line id="Line 67" o:spid="_x0000_s1027" style="position:absolute;visibility:visible;mso-wrap-style:square" from="1,10" to="1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jDQMQAAADbAAAADwAAAGRycy9kb3ducmV2LnhtbESP0WrCQBRE3wv+w3KFvtWNgdoaXUUC&#10;KS2hD6Z+wDV7TYK7d0N2q+nfdwXBx2FmzjDr7WiNuNDgO8cK5rMEBHHtdMeNgsNP8fIOwgdkjcYx&#10;KfgjD9vN5GmNmXZX3tOlCo2IEPYZKmhD6DMpfd2SRT9zPXH0Tm6wGKIcGqkHvEa4NTJNkoW02HFc&#10;aLGnvKX6XP1aBcXu+PWaH777ovw4ldXSzNO8NEo9T8fdCkSgMTzC9/anVvCWwu1L/AFy8w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uMNAxAAAANsAAAAPAAAAAAAAAAAA&#10;AAAAAKECAABkcnMvZG93bnJldi54bWxQSwUGAAAAAAQABAD5AAAAkgMAAAAA&#10;" strokeweight=".12pt"/>
                      <v:line id="Line 66" o:spid="_x0000_s1028" style="position:absolute;visibility:visible;mso-wrap-style:square" from="2,5" to="12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IQtsQAAADbAAAADwAAAGRycy9kb3ducmV2LnhtbESPzWrDMBCE74G8g9hAb4ncFuLgRglN&#10;ID/gU5NCe1ykrWVqrYyl2u7bV4FAj8PMfMOst6NrRE9dqD0reFxkIIi1NzVXCt6vh/kKRIjIBhvP&#10;pOCXAmw308kaC+MHfqP+EiuRIBwKVGBjbAspg7bkMCx8S5y8L985jEl2lTQdDgnuGvmUZUvpsOa0&#10;YLGlvSX9fflxCvpT+dmXuUd9+ih3Vh+OdT4clXqYja8vICKN8T98b5+NgvwZbl/SD5Cb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QhC2xAAAANsAAAAPAAAAAAAAAAAA&#10;AAAAAKECAABkcnMvZG93bnJldi54bWxQSwUGAAAAAAQABAD5AAAAkgMAAAAA&#10;" strokeweight=".48pt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  <w:lang w:eastAsia="es-ES"/>
              </w:rPr>
              <mc:AlternateContent>
                <mc:Choice Requires="wpg">
                  <w:drawing>
                    <wp:inline distT="0" distB="0" distL="0" distR="0">
                      <wp:extent cx="3175" cy="6350"/>
                      <wp:effectExtent l="10795" t="3175" r="5080" b="9525"/>
                      <wp:docPr id="69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75" cy="6350"/>
                                <a:chOff x="0" y="0"/>
                                <a:chExt cx="5" cy="10"/>
                              </a:xfrm>
                            </wpg:grpSpPr>
                            <wps:wsp>
                              <wps:cNvPr id="70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3A99A2" id="Group 63" o:spid="_x0000_s1026" style="width:.25pt;height:.5pt;mso-position-horizontal-relative:char;mso-position-vertical-relative:line" coordsize="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">
                      <v:line id="Line 64" o:spid="_x0000_s1027" style="position:absolute;visibility:visible;mso-wrap-style:square" from="0,5" to="5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COwcAAAADbAAAADwAAAGRycy9kb3ducmV2LnhtbERPz2vCMBS+D/wfwhO8zdQd7KhG0YE6&#10;6GluoMdH8myKzUtpYlv/++Uw2PHj+73ejq4RPXWh9qxgMc9AEGtvaq4U/HwfXt9BhIhssPFMCp4U&#10;YLuZvKyxMH7gL+rPsRIphEOBCmyMbSFl0JYchrlviRN3853DmGBXSdPhkMJdI9+ybCkd1pwaLLb0&#10;YUnfzw+noD+V177MPerTpdxbfTjW+XBUajYddysQkcb4L/5zfxoFeVqfvqQfID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6QjsHAAAAA2wAAAA8AAAAAAAAAAAAAAAAA&#10;oQIAAGRycy9kb3ducmV2LnhtbFBLBQYAAAAABAAEAPkAAACOAwAAAAA=&#10;" strokeweight=".48pt"/>
                      <w10:anchorlock/>
                    </v:group>
                  </w:pict>
                </mc:Fallback>
              </mc:AlternateContent>
            </w:r>
          </w:p>
          <w:p w:rsidR="00A566A1" w:rsidRDefault="008F2F60">
            <w:pPr>
              <w:pStyle w:val="TableParagraph"/>
              <w:spacing w:before="104"/>
              <w:ind w:left="800"/>
              <w:rPr>
                <w:b/>
                <w:sz w:val="18"/>
              </w:rPr>
            </w:pPr>
            <w:r>
              <w:rPr>
                <w:b/>
                <w:sz w:val="18"/>
              </w:rPr>
              <w:t>Género:</w:t>
            </w:r>
          </w:p>
        </w:tc>
      </w:tr>
      <w:tr w:rsidR="00A566A1">
        <w:trPr>
          <w:trHeight w:val="472"/>
        </w:trPr>
        <w:tc>
          <w:tcPr>
            <w:tcW w:w="1531" w:type="dxa"/>
          </w:tcPr>
          <w:p w:rsidR="00A566A1" w:rsidRDefault="008F2F60">
            <w:pPr>
              <w:pStyle w:val="TableParagraph"/>
              <w:spacing w:before="117"/>
              <w:rPr>
                <w:b/>
                <w:sz w:val="18"/>
              </w:rPr>
            </w:pPr>
            <w:r>
              <w:rPr>
                <w:b/>
                <w:sz w:val="18"/>
              </w:rPr>
              <w:t>Dirección:</w:t>
            </w:r>
          </w:p>
        </w:tc>
        <w:tc>
          <w:tcPr>
            <w:tcW w:w="2635" w:type="dxa"/>
          </w:tcPr>
          <w:p w:rsidR="00A566A1" w:rsidRDefault="00A566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5" w:type="dxa"/>
          </w:tcPr>
          <w:p w:rsidR="00A566A1" w:rsidRDefault="00A566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56" w:type="dxa"/>
          </w:tcPr>
          <w:p w:rsidR="00A566A1" w:rsidRDefault="008F2F60">
            <w:pPr>
              <w:pStyle w:val="TableParagraph"/>
              <w:spacing w:line="20" w:lineRule="exact"/>
              <w:ind w:left="3622"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eastAsia="es-ES"/>
              </w:rPr>
              <mc:AlternateContent>
                <mc:Choice Requires="wpg">
                  <w:drawing>
                    <wp:inline distT="0" distB="0" distL="0" distR="0">
                      <wp:extent cx="18415" cy="6350"/>
                      <wp:effectExtent l="10795" t="8890" r="8890" b="3810"/>
                      <wp:docPr id="67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415" cy="6350"/>
                                <a:chOff x="0" y="0"/>
                                <a:chExt cx="29" cy="10"/>
                              </a:xfrm>
                            </wpg:grpSpPr>
                            <wps:wsp>
                              <wps:cNvPr id="68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B68B0E" id="Group 61" o:spid="_x0000_s1026" style="width:1.45pt;height:.5pt;mso-position-horizontal-relative:char;mso-position-vertical-relative:line" coordsize="2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">
                      <v:line id="Line 62" o:spid="_x0000_s1027" style="position:absolute;visibility:visible;mso-wrap-style:square" from="0,5" to="29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8UGsEAAADbAAAADwAAAGRycy9kb3ducmV2LnhtbERPu2rDMBTdC/kHcQvdGrkdkuBGMW3A&#10;ScBTHpCOF+nGMrGujKXa7t9HQ6Hj4bzXxeRaMVAfGs8K3uYZCGLtTcO1gsu5fF2BCBHZYOuZFPxS&#10;gGIze1pjbvzIRxpOsRYphEOOCmyMXS5l0JYchrnviBN3873DmGBfS9PjmMJdK9+zbCEdNpwaLHa0&#10;taTvpx+nYNhX30O19Kj31+rL6nLXLMedUi/P0+cHiEhT/Bf/uQ9GwSKNTV/SD5Cb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PxQa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:rsidR="00A566A1" w:rsidRDefault="008F2F60">
            <w:pPr>
              <w:pStyle w:val="TableParagraph"/>
              <w:spacing w:line="247" w:lineRule="auto"/>
              <w:ind w:left="1367" w:right="168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Código</w:t>
            </w:r>
            <w:r>
              <w:rPr>
                <w:b/>
                <w:spacing w:val="-52"/>
                <w:sz w:val="18"/>
              </w:rPr>
              <w:t xml:space="preserve"> </w:t>
            </w:r>
            <w:r>
              <w:rPr>
                <w:b/>
                <w:sz w:val="18"/>
              </w:rPr>
              <w:t>Postal:</w:t>
            </w:r>
          </w:p>
        </w:tc>
      </w:tr>
      <w:tr w:rsidR="00A566A1">
        <w:trPr>
          <w:trHeight w:val="327"/>
        </w:trPr>
        <w:tc>
          <w:tcPr>
            <w:tcW w:w="1531" w:type="dxa"/>
          </w:tcPr>
          <w:p w:rsidR="00A566A1" w:rsidRDefault="008F2F60">
            <w:pPr>
              <w:pStyle w:val="TableParagraph"/>
              <w:spacing w:before="40"/>
              <w:rPr>
                <w:b/>
                <w:sz w:val="18"/>
              </w:rPr>
            </w:pPr>
            <w:r>
              <w:rPr>
                <w:b/>
                <w:sz w:val="18"/>
              </w:rPr>
              <w:t>Teléfono:</w:t>
            </w:r>
          </w:p>
        </w:tc>
        <w:tc>
          <w:tcPr>
            <w:tcW w:w="2635" w:type="dxa"/>
          </w:tcPr>
          <w:p w:rsidR="00A566A1" w:rsidRDefault="008F2F60">
            <w:pPr>
              <w:pStyle w:val="TableParagraph"/>
              <w:spacing w:before="40"/>
              <w:ind w:left="1228"/>
              <w:rPr>
                <w:b/>
                <w:sz w:val="18"/>
              </w:rPr>
            </w:pPr>
            <w:r>
              <w:rPr>
                <w:b/>
                <w:sz w:val="18"/>
              </w:rPr>
              <w:t>Población:</w:t>
            </w:r>
          </w:p>
        </w:tc>
        <w:tc>
          <w:tcPr>
            <w:tcW w:w="6151" w:type="dxa"/>
            <w:gridSpan w:val="2"/>
          </w:tcPr>
          <w:p w:rsidR="00A566A1" w:rsidRDefault="008F2F60">
            <w:pPr>
              <w:pStyle w:val="TableParagraph"/>
              <w:spacing w:before="40"/>
              <w:ind w:left="2319" w:right="29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Provincia:</w:t>
            </w:r>
          </w:p>
        </w:tc>
      </w:tr>
    </w:tbl>
    <w:p w:rsidR="00A566A1" w:rsidRDefault="00A566A1">
      <w:pPr>
        <w:pStyle w:val="Textoindependiente"/>
        <w:spacing w:before="7"/>
        <w:rPr>
          <w:rFonts w:ascii="Times New Roman"/>
          <w:sz w:val="28"/>
        </w:rPr>
      </w:pPr>
    </w:p>
    <w:p w:rsidR="00A566A1" w:rsidRDefault="008F2F60">
      <w:pPr>
        <w:spacing w:before="104"/>
        <w:ind w:left="132"/>
        <w:rPr>
          <w:rFonts w:ascii="Trebuchet MS" w:hAnsi="Trebuchet MS"/>
          <w:b/>
          <w:sz w:val="18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487422464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-998855</wp:posOffset>
                </wp:positionV>
                <wp:extent cx="6548755" cy="6350"/>
                <wp:effectExtent l="0" t="0" r="0" b="0"/>
                <wp:wrapNone/>
                <wp:docPr id="6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755" cy="6350"/>
                          <a:chOff x="852" y="-1573"/>
                          <a:chExt cx="10313" cy="10"/>
                        </a:xfrm>
                      </wpg:grpSpPr>
                      <pic:pic xmlns:pic="http://schemas.openxmlformats.org/drawingml/2006/picture">
                        <pic:nvPicPr>
                          <pic:cNvPr id="61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-1573"/>
                            <a:ext cx="1527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8" y="-1573"/>
                            <a:ext cx="564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42" y="-1573"/>
                            <a:ext cx="3845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87" y="-1573"/>
                            <a:ext cx="634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20" y="-1573"/>
                            <a:ext cx="2535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55" y="-1573"/>
                            <a:ext cx="1210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B7B636" id="Group 54" o:spid="_x0000_s1026" style="position:absolute;margin-left:42.6pt;margin-top:-78.65pt;width:515.65pt;height:.5pt;z-index:-15894016;mso-position-horizontal-relative:page" coordorigin="852,-1573" coordsize="10313,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">
                <v:shape id="Picture 60" o:spid="_x0000_s1027" type="#_x0000_t75" style="position:absolute;left:852;top:-1573;width:1527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oumrHAAAA2wAAAA8AAABkcnMvZG93bnJldi54bWxEj1trAjEUhN8L/Q/hCL6IZpV66dYoRbH2&#10;oRS8QF9PN8fdpZuTbRLdrb++KQh9HGbmG2a+bE0lLuR8aVnBcJCAIM6sLjlXcDxs+jMQPiBrrCyT&#10;gh/ysFzc380x1bbhHV32IRcRwj5FBUUIdSqlzwoy6Ae2Jo7eyTqDIUqXS+2wiXBTyVGSTKTBkuNC&#10;gTWtCsq+9mejwL29PK7P5fTz6h789v17TB+N6ynV7bTPTyACteE/fGu/agWTIfx9iT9ALn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5oumrHAAAA2wAAAA8AAAAAAAAAAAAA&#10;AAAAnwIAAGRycy9kb3ducmV2LnhtbFBLBQYAAAAABAAEAPcAAACTAwAAAAA=&#10;">
                  <v:imagedata r:id="rId22" o:title=""/>
                </v:shape>
                <v:shape id="Picture 59" o:spid="_x0000_s1028" type="#_x0000_t75" style="position:absolute;left:2378;top:-1573;width:564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Sia7FAAAA2wAAAA8AAABkcnMvZG93bnJldi54bWxEj81uwjAQhO+VeAdrkXorDjlEbcCgCrVS&#10;c2nL332JlyRqvE5tBwJPX1dC4jiamW808+VgWnEi5xvLCqaTBARxaXXDlYLd9v3pGYQPyBpby6Tg&#10;Qh6Wi9HDHHNtz7ym0yZUIkLY56igDqHLpfRlTQb9xHbE0TtaZzBE6SqpHZ4j3LQyTZJMGmw4LtTY&#10;0aqm8mfTGwXXonmTSXlx1/V2//0yHPrf4utTqcfx8DoDEWgI9/Ct/aEVZCn8f4k/QC7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XEomuxQAAANsAAAAPAAAAAAAAAAAAAAAA&#10;AJ8CAABkcnMvZG93bnJldi54bWxQSwUGAAAAAAQABAD3AAAAkQMAAAAA&#10;">
                  <v:imagedata r:id="rId23" o:title=""/>
                </v:shape>
                <v:shape id="Picture 58" o:spid="_x0000_s1029" type="#_x0000_t75" style="position:absolute;left:2942;top:-1573;width:3845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T/hLEAAAA2wAAAA8AAABkcnMvZG93bnJldi54bWxEj09rAjEUxO8Fv0N4Qm81q4KV1SjaWih4&#10;8g+Kt+fmmV1MXpZNqttv3wgFj8PM/IaZzltnxY2aUHlW0O9lIIgLrys2Cva7r7cxiBCRNVrPpOCX&#10;AsxnnZcp5trfeUO3bTQiQTjkqKCMsc6lDEVJDkPP18TJu/jGYUyyMVI3eE9wZ+Ugy0bSYcVpocSa&#10;Pkoqrtsfp+C8v1h3aE/Hz7W9ZoPV0rzz2ij12m0XExCR2vgM/7e/tYLREB5f0g+Qs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OT/hLEAAAA2wAAAA8AAAAAAAAAAAAAAAAA&#10;nwIAAGRycy9kb3ducmV2LnhtbFBLBQYAAAAABAAEAPcAAACQAwAAAAA=&#10;">
                  <v:imagedata r:id="rId24" o:title=""/>
                </v:shape>
                <v:shape id="Picture 57" o:spid="_x0000_s1030" type="#_x0000_t75" style="position:absolute;left:6787;top:-1573;width:634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NBALAAAAA2wAAAA8AAABkcnMvZG93bnJldi54bWxEj0GLwjAUhO8L+x/CE7xp6rKIVKNI2QWv&#10;1t37s3m21eYlNLHN/nsjCHscZuYbZrOLphMD9b61rGAxz0AQV1a3XCv4OX3PViB8QNbYWSYFf+Rh&#10;t31/22Cu7chHGspQiwRhn6OCJgSXS+mrhgz6uXXEybvY3mBIsq+l7nFMcNPJjyxbSoMtp4UGHRUN&#10;VbfybhRcvsZDWbvCncd7OMXf4ngdZFRqOon7NYhAMfyHX+2DVrD8hOeX9APk9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6k0EAsAAAADbAAAADwAAAAAAAAAAAAAAAACfAgAA&#10;ZHJzL2Rvd25yZXYueG1sUEsFBgAAAAAEAAQA9wAAAIwDAAAAAA==&#10;">
                  <v:imagedata r:id="rId25" o:title=""/>
                </v:shape>
                <v:shape id="Picture 56" o:spid="_x0000_s1031" type="#_x0000_t75" style="position:absolute;left:7420;top:-1573;width:2535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AHdDEAAAA2wAAAA8AAABkcnMvZG93bnJldi54bWxEj0FrwkAUhO8F/8PyhF6KblJoKNFVxFbQ&#10;Wxt78fbMPpNg9m3Irsn6791CocdhZr5hlutgWjFQ7xrLCtJ5AoK4tLrhSsHPcTd7B+E8ssbWMim4&#10;k4P1avK0xFzbkb9pKHwlIoRdjgpq77tcSlfWZNDNbUccvYvtDfoo+0rqHscIN618TZJMGmw4LtTY&#10;0bam8lrcjIKXz3N2vI/pcCgofDXDx8Gl4aTU8zRsFiA8Bf8f/mvvtYLsDX6/xB8gV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nAHdDEAAAA2wAAAA8AAAAAAAAAAAAAAAAA&#10;nwIAAGRycy9kb3ducmV2LnhtbFBLBQYAAAAABAAEAPcAAACQAwAAAAA=&#10;">
                  <v:imagedata r:id="rId26" o:title=""/>
                </v:shape>
                <v:shape id="Picture 55" o:spid="_x0000_s1032" type="#_x0000_t75" style="position:absolute;left:9955;top:-1573;width:1210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+nO3EAAAA2wAAAA8AAABkcnMvZG93bnJldi54bWxEj0FrwkAUhO+F/oflFXoR3bRCqNFVSkQo&#10;FCmm4vmZfSbR7Nuwu2r8965Q6HGYmW+Y2aI3rbiQ841lBW+jBARxaXXDlYLt72r4AcIHZI2tZVJw&#10;Iw+L+fPTDDNtr7yhSxEqESHsM1RQh9BlUvqyJoN+ZDvi6B2sMxiidJXUDq8Rblr5niSpNNhwXKix&#10;o7ym8lScjYKdLPLytj4OBt4fl+Pc7Sc/52+lXl/6zymIQH34D/+1v7SCNIXHl/gD5P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9+nO3EAAAA2wAAAA8AAAAAAAAAAAAAAAAA&#10;nwIAAGRycy9kb3ducmV2LnhtbFBLBQYAAAAABAAEAPcAAACQAwAAAAA=&#10;">
                  <v:imagedata r:id="rId27" o:title=""/>
                </v:shape>
                <w10:wrap anchorx="page"/>
              </v:group>
            </w:pict>
          </mc:Fallback>
        </mc:AlternateContent>
      </w: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487422976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-718185</wp:posOffset>
                </wp:positionV>
                <wp:extent cx="6533515" cy="6350"/>
                <wp:effectExtent l="0" t="0" r="0" b="0"/>
                <wp:wrapNone/>
                <wp:docPr id="51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3515" cy="6350"/>
                          <a:chOff x="852" y="-1131"/>
                          <a:chExt cx="10289" cy="10"/>
                        </a:xfrm>
                      </wpg:grpSpPr>
                      <pic:pic xmlns:pic="http://schemas.openxmlformats.org/drawingml/2006/picture">
                        <pic:nvPicPr>
                          <pic:cNvPr id="52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85" y="-1131"/>
                            <a:ext cx="970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55" y="-1131"/>
                            <a:ext cx="1186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20" y="-1131"/>
                            <a:ext cx="1565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8316" y="-1126"/>
                            <a:ext cx="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6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87" y="-1131"/>
                            <a:ext cx="634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-1131"/>
                            <a:ext cx="5936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5537" y="-1126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8880" y="-1126"/>
                            <a:ext cx="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6344" id="Group 45" o:spid="_x0000_s1026" style="position:absolute;margin-left:42.6pt;margin-top:-56.55pt;width:514.45pt;height:.5pt;z-index:-15893504;mso-position-horizontal-relative:page" coordorigin="852,-1131" coordsize="10289,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">
                <v:shape id="Picture 53" o:spid="_x0000_s1027" type="#_x0000_t75" style="position:absolute;left:8985;top:-1131;width:970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VQ33FAAAA2wAAAA8AAABkcnMvZG93bnJldi54bWxEj0FrwkAUhO8F/8PyhF6K2TRgSaOrqFAI&#10;3qoe7O2RfU1Cs29jdmOS/vpuodDjMDPfMOvtaBpxp87VlhU8RzEI4sLqmksFl/PbIgXhPLLGxjIp&#10;mMjBdjN7WGOm7cDvdD/5UgQIuwwVVN63mZSuqMigi2xLHLxP2xn0QXal1B0OAW4amcTxizRYc1io&#10;sKVDRcXXqTcKbq/Trr+m+VN9NP3w/dHrw7T3Sj3Ox90KhKfR/4f/2rlWsEzg90v4AXLz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ZVUN9xQAAANsAAAAPAAAAAAAAAAAAAAAA&#10;AJ8CAABkcnMvZG93bnJldi54bWxQSwUGAAAAAAQABAD3AAAAkQMAAAAA&#10;">
                  <v:imagedata r:id="rId32" o:title=""/>
                </v:shape>
                <v:shape id="Picture 52" o:spid="_x0000_s1028" type="#_x0000_t75" style="position:absolute;left:9955;top:-1131;width:1186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GgTDEAAAA2wAAAA8AAABkcnMvZG93bnJldi54bWxEj0FrwkAUhO8F/8PyBG+60WAp0VWKWCqI&#10;SlXw+si+Jmmzb2N2TeK/dwtCj8PMfMPMl50pRUO1KywrGI8iEMSp1QVnCs6nj+EbCOeRNZaWScGd&#10;HCwXvZc5Jtq2/EXN0WciQNglqCD3vkqkdGlOBt3IVsTB+7a1QR9knUldYxvgppSTKHqVBgsOCzlW&#10;tMop/T3ejILPW7Q9/KT7cdmum5h21wsWVazUoN+9z0B46vx/+NneaAXTGP6+hB8gF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AGgTDEAAAA2wAAAA8AAAAAAAAAAAAAAAAA&#10;nwIAAGRycy9kb3ducmV2LnhtbFBLBQYAAAAABAAEAPcAAACQAwAAAAA=&#10;">
                  <v:imagedata r:id="rId33" o:title=""/>
                </v:shape>
                <v:shape id="Picture 51" o:spid="_x0000_s1029" type="#_x0000_t75" style="position:absolute;left:7420;top:-1131;width:1565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X9oTEAAAA2wAAAA8AAABkcnMvZG93bnJldi54bWxEj91qwkAUhO8LvsNyhN6IbhRbYnQVCUhL&#10;oUj9uT9kj9lo9mzIbjW+vVsQejnMfDPMYtXZWlyp9ZVjBeNRAoK4cLriUsFhvxmmIHxA1lg7JgV3&#10;8rBa9l4WmGl34x+67kIpYgn7DBWYEJpMSl8YsuhHriGO3sm1FkOUbSl1i7dYbms5SZJ3abHiuGCw&#10;odxQcdn9WgVvl4/8dJwNvnKTJkTnqfyepFulXvvdeg4iUBf+w0/6U0duCn9f4g+Qyw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1X9oTEAAAA2wAAAA8AAAAAAAAAAAAAAAAA&#10;nwIAAGRycy9kb3ducmV2LnhtbFBLBQYAAAAABAAEAPcAAACQAwAAAAA=&#10;">
                  <v:imagedata r:id="rId34" o:title=""/>
                </v:shape>
                <v:line id="Line 50" o:spid="_x0000_s1030" style="position:absolute;visibility:visible;mso-wrap-style:square" from="8316,-1126" to="8326,-1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JxOcQAAADbAAAADwAAAGRycy9kb3ducmV2LnhtbESPT2sCMRTE74LfIbxCb5qtYJWtUaqg&#10;FvbkH2iPj+R1s3TzsmzS3e23bwTB4zAzv2FWm8HVoqM2VJ4VvEwzEMTam4pLBdfLfrIEESKywdoz&#10;KfijAJv1eLTC3PieT9SdYykShEOOCmyMTS5l0JYchqlviJP37VuHMcm2lKbFPsFdLWdZ9iodVpwW&#10;LDa0s6R/zr9OQXcsvrpi4VEfP4ut1ftDtegPSj0/De9vICIN8RG+tz+Mgvkcbl/SD5D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UnE5xAAAANsAAAAPAAAAAAAAAAAA&#10;AAAAAKECAABkcnMvZG93bnJldi54bWxQSwUGAAAAAAQABAD5AAAAkgMAAAAA&#10;" strokeweight=".48pt"/>
                <v:shape id="Picture 49" o:spid="_x0000_s1031" type="#_x0000_t75" style="position:absolute;left:6787;top:-1131;width:634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/9VPAAAAA2wAAAA8AAABkcnMvZG93bnJldi54bWxEj0GLwjAUhO8L+x/CE7xp6sKKVKNI2QWv&#10;1t37s3m21eYlNLHN/nsjCHscZuYbZrOLphMD9b61rGAxz0AQV1a3XCv4OX3PViB8QNbYWSYFf+Rh&#10;t31/22Cu7chHGspQiwRhn6OCJgSXS+mrhgz6uXXEybvY3mBIsq+l7nFMcNPJjyxbSoMtp4UGHRUN&#10;VbfybhRcvsZDWbvCncd7OMXf4ngdZFRqOon7NYhAMfyHX+2DVvC5hOeX9APk9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7/1U8AAAADbAAAADwAAAAAAAAAAAAAAAACfAgAA&#10;ZHJzL2Rvd25yZXYueG1sUEsFBgAAAAAEAAQA9wAAAIwDAAAAAA==&#10;">
                  <v:imagedata r:id="rId25" o:title=""/>
                </v:shape>
                <v:shape id="Picture 48" o:spid="_x0000_s1032" type="#_x0000_t75" style="position:absolute;left:852;top:-1131;width:5936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oEeLDAAAA2wAAAA8AAABkcnMvZG93bnJldi54bWxEj0FrwkAUhO+F/oflFbzVTSu2El3FioI3&#10;aSrq8Zl9JqHZt3F3NfHfuwWhx2FmvmEms87U4krOV5YVvPUTEMS51RUXCrY/q9cRCB+QNdaWScGN&#10;PMymz08TTLVt+ZuuWShEhLBPUUEZQpNK6fOSDPq+bYijd7LOYIjSFVI7bCPc1PI9ST6kwYrjQokN&#10;LUrKf7OLUbAbbLosG7WF80sZ5vJ8PHztj0r1Xrr5GESgLvyHH+21VjD8hL8v8QfI6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ugR4sMAAADbAAAADwAAAAAAAAAAAAAAAACf&#10;AgAAZHJzL2Rvd25yZXYueG1sUEsFBgAAAAAEAAQA9wAAAI8DAAAAAA==&#10;">
                  <v:imagedata r:id="rId35" o:title=""/>
                </v:shape>
                <v:line id="Line 47" o:spid="_x0000_s1033" style="position:absolute;visibility:visible;mso-wrap-style:square" from="5537,-1126" to="5546,-1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Pep8AAAADbAAAADwAAAGRycy9kb3ducmV2LnhtbERPz2vCMBS+D/wfwhO8zdTBplSj6EAd&#10;9DQV9PhInk2xeSlN1tb/fjkMdvz4fq82g6tFR22oPCuYTTMQxNqbiksFl/P+dQEiRGSDtWdS8KQA&#10;m/XoZYW58T1/U3eKpUghHHJUYGNscimDtuQwTH1DnLi7bx3GBNtSmhb7FO5q+ZZlH9JhxanBYkOf&#10;lvTj9OMUdMfi1hVzj/p4LXZW7w/VvD8oNRkP2yWISEP8F/+5v4yC9zQ2fUk/QK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tT3qfAAAAA2wAAAA8AAAAAAAAAAAAAAAAA&#10;oQIAAGRycy9kb3ducmV2LnhtbFBLBQYAAAAABAAEAPkAAACOAwAAAAA=&#10;" strokeweight=".48pt"/>
                <v:line id="Line 46" o:spid="_x0000_s1034" style="position:absolute;visibility:visible;mso-wrap-style:square" from="8880,-1126" to="8890,-1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97PMQAAADbAAAADwAAAGRycy9kb3ducmV2LnhtbESPQWsCMRSE74L/ITzBm2ZbUNutUdqC&#10;WtiTttAeH8nrZunmZdnE3fXfm4LgcZiZb5j1dnC16KgNlWcFD/MMBLH2puJSwdfnbvYEIkRkg7Vn&#10;UnChANvNeLTG3Piej9SdYikShEOOCmyMTS5l0JYchrlviJP361uHMcm2lKbFPsFdLR+zbCkdVpwW&#10;LDb0bkn/nc5OQXcofrpi5VEfvos3q3f7atXvlZpOhtcXEJGGeA/f2h9GweIZ/r+kH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H3s8xAAAANsAAAAPAAAAAAAAAAAA&#10;AAAAAKECAABkcnMvZG93bnJldi54bWxQSwUGAAAAAAQABAD5AAAAkgMAAAAA&#10;" strokeweight=".48pt"/>
                <w10:wrap anchorx="page"/>
              </v:group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7423488" behindDoc="1" locked="0" layoutInCell="1" allowOverlap="1">
                <wp:simplePos x="0" y="0"/>
                <wp:positionH relativeFrom="page">
                  <wp:posOffset>1172210</wp:posOffset>
                </wp:positionH>
                <wp:positionV relativeFrom="paragraph">
                  <wp:posOffset>-434975</wp:posOffset>
                </wp:positionV>
                <wp:extent cx="5715" cy="0"/>
                <wp:effectExtent l="0" t="0" r="0" b="0"/>
                <wp:wrapNone/>
                <wp:docPr id="50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596974" id="Line 44" o:spid="_x0000_s1026" style="position:absolute;z-index:-1589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2.3pt,-34.25pt" to="92.75pt,-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" strokeweight=".48pt">
                <w10:wrap anchorx="page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487424000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-437515</wp:posOffset>
                </wp:positionV>
                <wp:extent cx="6533515" cy="6350"/>
                <wp:effectExtent l="0" t="0" r="0" b="0"/>
                <wp:wrapNone/>
                <wp:docPr id="4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3515" cy="6350"/>
                          <a:chOff x="852" y="-689"/>
                          <a:chExt cx="10289" cy="10"/>
                        </a:xfrm>
                      </wpg:grpSpPr>
                      <pic:pic xmlns:pic="http://schemas.openxmlformats.org/drawingml/2006/picture">
                        <pic:nvPicPr>
                          <pic:cNvPr id="44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30" y="-690"/>
                            <a:ext cx="1649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79" y="-690"/>
                            <a:ext cx="1162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75" y="-690"/>
                            <a:ext cx="1637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2" y="-690"/>
                            <a:ext cx="4719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" y="-690"/>
                            <a:ext cx="1124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363" y="-685"/>
                            <a:ext cx="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2EF66D" id="Group 37" o:spid="_x0000_s1026" style="position:absolute;margin-left:42.6pt;margin-top:-34.45pt;width:514.45pt;height:.5pt;z-index:-15892480;mso-position-horizontal-relative:page" coordorigin="852,-689" coordsize="10289,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">
                <v:shape id="Picture 43" o:spid="_x0000_s1027" type="#_x0000_t75" style="position:absolute;left:8330;top:-690;width:1649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jz33GAAAA2wAAAA8AAABkcnMvZG93bnJldi54bWxEj9FqwkAURN+F/sNyC30JulFiK6mrlFBp&#10;8KWY+gGX7G0Smr0bsmuM+fpuoeDjMDNnmO1+NK0YqHeNZQXLRQyCuLS64UrB+esw34BwHllja5kU&#10;3MjBfvcw22Kq7ZVPNBS+EgHCLkUFtfddKqUrazLoFrYjDt637Q36IPtK6h6vAW5auYrjZ2mw4bBQ&#10;Y0dZTeVPcTEKTuuuiqbVy1B+Tu/RxzkvsuOQKfX0OL69gvA0+nv4v51rBUkCf1/CD5C7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ePPfcYAAADbAAAADwAAAAAAAAAAAAAA&#10;AACfAgAAZHJzL2Rvd25yZXYueG1sUEsFBgAAAAAEAAQA9wAAAJIDAAAAAA==&#10;">
                  <v:imagedata r:id="rId41" o:title=""/>
                </v:shape>
                <v:shape id="Picture 42" o:spid="_x0000_s1028" type="#_x0000_t75" style="position:absolute;left:9979;top:-690;width:1162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7S3BDEAAAA2wAAAA8AAABkcnMvZG93bnJldi54bWxEj0FrAjEUhO+C/yE8wVvNtlhbVqOIVNBe&#10;xG1FvD02z83SzcuSRF3/fVMoeBxm5htmtuhsI67kQ+1YwfMoA0FcOl1zpeD7a/30DiJEZI2NY1Jw&#10;pwCLeb83w1y7G+/pWsRKJAiHHBWYGNtcylAashhGriVO3tl5izFJX0nt8ZbgtpEvWTaRFmtOCwZb&#10;Whkqf4qLVYCHrfm4vxUZfja703ntj5tTcVRqOOiWUxCRuvgI/7c3WsH4Ff6+pB8g5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7S3BDEAAAA2wAAAA8AAAAAAAAAAAAAAAAA&#10;nwIAAGRycy9kb3ducmV2LnhtbFBLBQYAAAAABAAEAPcAAACQAwAAAAA=&#10;">
                  <v:imagedata r:id="rId42" o:title=""/>
                </v:shape>
                <v:shape id="Picture 41" o:spid="_x0000_s1029" type="#_x0000_t75" style="position:absolute;left:1975;top:-690;width:1637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/2BvDAAAA2wAAAA8AAABkcnMvZG93bnJldi54bWxEj0+LwjAUxO+C3yE8wZumipSlGkUFwYuw&#10;6x/0+GiebbV5KU1au99+Iwh7HGbmN8xi1ZlStFS7wrKCyTgCQZxaXXCm4Hzajb5AOI+ssbRMCn7J&#10;wWrZ7y0w0fbFP9QefSYChF2CCnLvq0RKl+Zk0I1tRRy8u60N+iDrTOoaXwFuSjmNolgaLDgs5FjR&#10;Nqf0eWyMgk16PeDjHN+ay/q73WyvFBWnRqnhoFvPQXjq/H/4095rBbMY3l/CD5DL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D/YG8MAAADbAAAADwAAAAAAAAAAAAAAAACf&#10;AgAAZHJzL2Rvd25yZXYueG1sUEsFBgAAAAAEAAQA9wAAAI8DAAAAAA==&#10;">
                  <v:imagedata r:id="rId43" o:title=""/>
                </v:shape>
                <v:shape id="Picture 40" o:spid="_x0000_s1030" type="#_x0000_t75" style="position:absolute;left:3612;top:-690;width:4719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HaePCAAAA2wAAAA8AAABkcnMvZG93bnJldi54bWxEj9GKwjAURN+F/YdwF/ZNU0Xq0m0qUlYQ&#10;BMHWD7g017bY3JQmW7t/bwTBx2FmzjDpdjKdGGlwrWUFy0UEgriyuuVawaXcz79BOI+ssbNMCv7J&#10;wTb7mKWYaHvnM42Fr0WAsEtQQeN9n0jpqoYMuoXtiYN3tYNBH+RQSz3gPcBNJ1dRFEuDLYeFBnvK&#10;G6puxZ9REMvyuPzt8uNop826yA/Sx6erUl+f0+4HhKfJv8Ov9kErWG/g+SX8AJk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R2njwgAAANsAAAAPAAAAAAAAAAAAAAAAAJ8C&#10;AABkcnMvZG93bnJldi54bWxQSwUGAAAAAAQABAD3AAAAjgMAAAAA&#10;">
                  <v:imagedata r:id="rId44" o:title=""/>
                </v:shape>
                <v:shape id="Picture 39" o:spid="_x0000_s1031" type="#_x0000_t75" style="position:absolute;left:852;top:-690;width:1124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5yQLEAAAA2wAAAA8AAABkcnMvZG93bnJldi54bWxET8tqwkAU3Qv+w3ALbqROKkUkOpG20Fof&#10;CFqhZHfJ3CbBzJ00M2r0652F4PJw3tNZaypxosaVlhW8DCIQxJnVJecK9j+fz2MQziNrrCyTggs5&#10;mCXdzhRjbc+8pdPO5yKEsItRQeF9HUvpsoIMuoGtiQP3ZxuDPsAml7rBcwg3lRxG0UgaLDk0FFjT&#10;R0HZYXc0Cn7Tr6Wph8f/67zsv8tNlfrVeqFU76l9m4Dw1PqH+O7+1gpew9jwJfwAmd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P5yQLEAAAA2wAAAA8AAAAAAAAAAAAAAAAA&#10;nwIAAGRycy9kb3ducmV2LnhtbFBLBQYAAAAABAAEAPcAAACQAwAAAAA=&#10;">
                  <v:imagedata r:id="rId45" o:title=""/>
                </v:shape>
                <v:line id="Line 38" o:spid="_x0000_s1032" style="position:absolute;visibility:visible;mso-wrap-style:square" from="7363,-685" to="7373,-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bt4cQAAADbAAAADwAAAGRycy9kb3ducmV2LnhtbESPQWsCMRSE74L/ITzBm2ZbRNutUdqC&#10;WtiTttAeH8nrZunmZdnE3fXfm4LgcZiZb5j1dnC16KgNlWcFD/MMBLH2puJSwdfnbvYEIkRkg7Vn&#10;UnChANvNeLTG3Piej9SdYikShEOOCmyMTS5l0JYchrlviJP361uHMcm2lKbFPsFdLR+zbCkdVpwW&#10;LDb0bkn/nc5OQXcofrpi5VEfvos3q3f7atXvlZpOhtcXEJGGeA/f2h9GweIZ/r+kH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xu3hxAAAANsAAAAPAAAAAAAAAAAA&#10;AAAAAKECAABkcnMvZG93bnJldi54bWxQSwUGAAAAAAQABAD5AAAAkgMAAAAA&#10;" strokeweight=".48pt"/>
                <w10:wrap anchorx="page"/>
              </v:group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7074535</wp:posOffset>
                </wp:positionH>
                <wp:positionV relativeFrom="paragraph">
                  <wp:posOffset>-434975</wp:posOffset>
                </wp:positionV>
                <wp:extent cx="18415" cy="0"/>
                <wp:effectExtent l="0" t="0" r="0" b="0"/>
                <wp:wrapNone/>
                <wp:docPr id="42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1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C36BCB" id="Line 36" o:spid="_x0000_s1026" style="position:absolute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57.05pt,-34.25pt" to="558.5pt,-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" strokeweight=".48pt">
                <w10:wrap anchorx="page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>
                <wp:simplePos x="0" y="0"/>
                <wp:positionH relativeFrom="page">
                  <wp:posOffset>532130</wp:posOffset>
                </wp:positionH>
                <wp:positionV relativeFrom="paragraph">
                  <wp:posOffset>-215265</wp:posOffset>
                </wp:positionV>
                <wp:extent cx="6553200" cy="6350"/>
                <wp:effectExtent l="0" t="0" r="0" b="0"/>
                <wp:wrapNone/>
                <wp:docPr id="3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3200" cy="6350"/>
                          <a:chOff x="838" y="-339"/>
                          <a:chExt cx="10320" cy="10"/>
                        </a:xfrm>
                      </wpg:grpSpPr>
                      <pic:pic xmlns:pic="http://schemas.openxmlformats.org/drawingml/2006/picture">
                        <pic:nvPicPr>
                          <pic:cNvPr id="37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8" y="-339"/>
                            <a:ext cx="970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6" y="-339"/>
                            <a:ext cx="2842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0" y="-339"/>
                            <a:ext cx="1642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97" y="-339"/>
                            <a:ext cx="3766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7" y="-339"/>
                            <a:ext cx="1138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55CA7C" id="Group 30" o:spid="_x0000_s1026" style="position:absolute;margin-left:41.9pt;margin-top:-16.95pt;width:516pt;height:.5pt;z-index:15736832;mso-position-horizontal-relative:page" coordorigin="838,-339" coordsize="10320,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">
                <v:shape id="Picture 35" o:spid="_x0000_s1027" type="#_x0000_t75" style="position:absolute;left:7348;top:-339;width:970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oA0TEAAAA2wAAAA8AAABkcnMvZG93bnJldi54bWxEj09rAjEUxO+C3yG8Qm+abYu1rEbZtghe&#10;PPgH7PGxeSaLm5d1E3X99kYoeBxm5jfMdN65WlyoDZVnBW/DDARx6XXFRsFuuxh8gQgRWWPtmRTc&#10;KMB81u9NMdf+ymu6bKIRCcIhRwU2xiaXMpSWHIahb4iTd/Ctw5hka6Ru8ZrgrpbvWfYpHVacFiw2&#10;9GOpPG7OTsGoM4X925+/l4d1Ycal3P2uTplSry9dMQERqYvP8H97qRV8jOHxJf0AOb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GoA0TEAAAA2wAAAA8AAAAAAAAAAAAAAAAA&#10;nwIAAGRycy9kb3ducmV2LnhtbFBLBQYAAAAABAAEAPcAAACQAwAAAAA=&#10;">
                  <v:imagedata r:id="rId51" o:title=""/>
                </v:shape>
                <v:shape id="Picture 34" o:spid="_x0000_s1028" type="#_x0000_t75" style="position:absolute;left:8316;top:-339;width:2842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8kd++AAAA2wAAAA8AAABkcnMvZG93bnJldi54bWxET02LwjAQvQv+hzCCN02tuKzVWERQFPZi&#10;t3gemrEtNpPSxFr/vTks7PHxvrfpYBrRU+dqywoW8wgEcWF1zaWC/Pc4+wbhPLLGxjIpeJODdDce&#10;bTHR9sVX6jNfihDCLkEFlfdtIqUrKjLo5rYlDtzddgZ9gF0pdYevEG4aGUfRlzRYc2iosKVDRcUj&#10;exoFeLXZz3n9PK1sXkaXXt/I57FS08mw34DwNPh/8Z/7rBUsw9jwJfwAufs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q8kd++AAAA2wAAAA8AAAAAAAAAAAAAAAAAnwIAAGRy&#10;cy9kb3ducmV2LnhtbFBLBQYAAAAABAAEAPcAAACKAwAAAAA=&#10;">
                  <v:imagedata r:id="rId52" o:title=""/>
                </v:shape>
                <v:shape id="Picture 33" o:spid="_x0000_s1029" type="#_x0000_t75" style="position:absolute;left:1960;top:-339;width:1642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yf9vGAAAA2wAAAA8AAABkcnMvZG93bnJldi54bWxEj0FLw0AUhO8F/8PyBG/txpZKG7st2iro&#10;oS22Ch4f2Weymn0vZNc0+utdQfA4zMw3zGLV+1p11AYnbOBylIEiLsQ6Lg08H++HM1AhIlushcnA&#10;FwVYLc8GC8ytnPiJukMsVYJwyNFAFWOTax2KijyGkTTEyXuT1mNMsi21bfGU4L7W4yy70h4dp4UK&#10;G1pXVHwcPr2BnXPyON1v3SZ00/fvu1e5fdmLMRfn/c01qEh9/A//tR+sgckcfr+kH6CX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DJ/28YAAADbAAAADwAAAAAAAAAAAAAA&#10;AACfAgAAZHJzL2Rvd25yZXYueG1sUEsFBgAAAAAEAAQA9wAAAJIDAAAAAA==&#10;">
                  <v:imagedata r:id="rId53" o:title=""/>
                </v:shape>
                <v:shape id="Picture 32" o:spid="_x0000_s1030" type="#_x0000_t75" style="position:absolute;left:3597;top:-339;width:3766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4hOZ+/AAAA2wAAAA8AAABkcnMvZG93bnJldi54bWxET8uKwjAU3QvzD+EOzE5THZFSjSI+cLbW&#10;gXF5Sa5tsbkpTdT495OF4PJw3otVtK24U+8bxwrGowwEsXam4UrB72k/zEH4gGywdUwKnuRhtfwY&#10;LLAw7sFHupehEimEfYEK6hC6Qkqva7LoR64jTtzF9RZDgn0lTY+PFG5bOcmymbTYcGqosaNNTfpa&#10;3qyCc7XL/55xN8P9tz4cIm11Odkq9fUZ13MQgWJ4i1/uH6NgmtanL+kHyOU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eITmfvwAAANsAAAAPAAAAAAAAAAAAAAAAAJ8CAABk&#10;cnMvZG93bnJldi54bWxQSwUGAAAAAAQABAD3AAAAiwMAAAAA&#10;">
                  <v:imagedata r:id="rId54" o:title=""/>
                </v:shape>
                <v:shape id="Picture 31" o:spid="_x0000_s1031" type="#_x0000_t75" style="position:absolute;left:837;top:-339;width:1138;height: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K7NnAAAAA2wAAAA8AAABkcnMvZG93bnJldi54bWxEj0GLwjAUhO/C/ofwBG82VRaRrlFEVtyT&#10;WLd7fzTPtmzzUpJY6783guBxmJlvmNVmMK3oyfnGsoJZkoIgLq1uuFJQ/O6nSxA+IGtsLZOCO3nY&#10;rD9GK8y0vXFO/TlUIkLYZ6igDqHLpPRlTQZ9Yjvi6F2sMxiidJXUDm8Rblo5T9OFNNhwXKixo11N&#10;5f/5ahTs8vnJHUPeX7BI82/7x4d9wUpNxsP2C0SgIbzDr/aPVvA5g+eX+APk+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Yrs2cAAAADbAAAADwAAAAAAAAAAAAAAAACfAgAA&#10;ZHJzL2Rvd25yZXYueG1sUEsFBgAAAAAEAAQA9wAAAIwDAAAAAA==&#10;">
                  <v:imagedata r:id="rId55" o:title=""/>
                </v:shape>
                <w10:wrap anchorx="page"/>
              </v:group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>
                <wp:simplePos x="0" y="0"/>
                <wp:positionH relativeFrom="page">
                  <wp:posOffset>7085330</wp:posOffset>
                </wp:positionH>
                <wp:positionV relativeFrom="paragraph">
                  <wp:posOffset>-212090</wp:posOffset>
                </wp:positionV>
                <wp:extent cx="7620" cy="0"/>
                <wp:effectExtent l="0" t="0" r="0" b="0"/>
                <wp:wrapNone/>
                <wp:docPr id="35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0375E" id="Line 29" o:spid="_x0000_s1026" style="position:absolute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57.9pt,-16.7pt" to="558.5pt,-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" strokeweight=".48pt">
                <w10:wrap anchorx="page"/>
              </v:line>
            </w:pict>
          </mc:Fallback>
        </mc:AlternateContent>
      </w:r>
      <w:r>
        <w:rPr>
          <w:rFonts w:ascii="Trebuchet MS" w:hAnsi="Trebuchet MS"/>
          <w:b/>
          <w:w w:val="105"/>
          <w:sz w:val="18"/>
        </w:rPr>
        <w:t>NIVEL</w:t>
      </w:r>
      <w:r>
        <w:rPr>
          <w:rFonts w:ascii="Trebuchet MS" w:hAnsi="Trebuchet MS"/>
          <w:b/>
          <w:spacing w:val="13"/>
          <w:w w:val="105"/>
          <w:sz w:val="18"/>
        </w:rPr>
        <w:t xml:space="preserve"> </w:t>
      </w:r>
      <w:r>
        <w:rPr>
          <w:rFonts w:ascii="Trebuchet MS" w:hAnsi="Trebuchet MS"/>
          <w:b/>
          <w:w w:val="105"/>
          <w:sz w:val="18"/>
        </w:rPr>
        <w:t>ACADÉMICO</w:t>
      </w:r>
    </w:p>
    <w:p w:rsidR="00A566A1" w:rsidRDefault="008F2F60">
      <w:pPr>
        <w:pStyle w:val="Textoindependiente"/>
        <w:spacing w:before="9"/>
        <w:rPr>
          <w:rFonts w:ascii="Trebuchet MS"/>
          <w:b/>
          <w:sz w:val="16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532130</wp:posOffset>
                </wp:positionH>
                <wp:positionV relativeFrom="paragraph">
                  <wp:posOffset>148590</wp:posOffset>
                </wp:positionV>
                <wp:extent cx="6400800" cy="18415"/>
                <wp:effectExtent l="0" t="0" r="0" b="0"/>
                <wp:wrapTopAndBottom/>
                <wp:docPr id="3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D2FCBC" id="Rectangle 28" o:spid="_x0000_s1026" style="position:absolute;margin-left:41.9pt;margin-top:11.7pt;width:7in;height:1.4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A566A1" w:rsidRDefault="00A566A1">
      <w:pPr>
        <w:pStyle w:val="Textoindependiente"/>
        <w:spacing w:before="1"/>
        <w:rPr>
          <w:rFonts w:ascii="Trebuchet MS"/>
          <w:b/>
          <w:sz w:val="17"/>
        </w:rPr>
      </w:pP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spacing w:before="94" w:line="217" w:lineRule="exact"/>
        <w:ind w:hanging="165"/>
        <w:rPr>
          <w:sz w:val="18"/>
        </w:rPr>
      </w:pPr>
      <w:r>
        <w:rPr>
          <w:w w:val="105"/>
          <w:sz w:val="18"/>
        </w:rPr>
        <w:t>Sin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titulación.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ind w:hanging="165"/>
        <w:rPr>
          <w:sz w:val="18"/>
        </w:rPr>
      </w:pPr>
      <w:r>
        <w:rPr>
          <w:w w:val="105"/>
          <w:sz w:val="18"/>
        </w:rPr>
        <w:t>Educación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Primaria.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ind w:hanging="165"/>
        <w:rPr>
          <w:sz w:val="18"/>
        </w:rPr>
      </w:pPr>
      <w:r>
        <w:rPr>
          <w:w w:val="105"/>
          <w:sz w:val="18"/>
        </w:rPr>
        <w:t>Título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Graduado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E.S.O./E.G.B.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ind w:hanging="165"/>
        <w:rPr>
          <w:sz w:val="18"/>
        </w:rPr>
      </w:pPr>
      <w:r>
        <w:rPr>
          <w:w w:val="105"/>
          <w:sz w:val="18"/>
        </w:rPr>
        <w:t>Certificados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Profesionalidad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Nivel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1.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spacing w:line="215" w:lineRule="exact"/>
        <w:ind w:hanging="165"/>
        <w:rPr>
          <w:sz w:val="18"/>
        </w:rPr>
      </w:pPr>
      <w:r>
        <w:rPr>
          <w:w w:val="105"/>
          <w:sz w:val="18"/>
        </w:rPr>
        <w:t>Certificados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Profesionalidad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Nivel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2.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spacing w:line="215" w:lineRule="exact"/>
        <w:ind w:hanging="165"/>
        <w:rPr>
          <w:sz w:val="18"/>
        </w:rPr>
      </w:pPr>
      <w:r>
        <w:rPr>
          <w:w w:val="105"/>
          <w:sz w:val="18"/>
        </w:rPr>
        <w:t>Bachillerato.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ind w:hanging="165"/>
        <w:rPr>
          <w:sz w:val="18"/>
        </w:rPr>
      </w:pPr>
      <w:r>
        <w:rPr>
          <w:w w:val="105"/>
          <w:sz w:val="18"/>
        </w:rPr>
        <w:t>Formación Profesional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de Grado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Medio.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ind w:hanging="165"/>
        <w:rPr>
          <w:sz w:val="18"/>
        </w:rPr>
      </w:pPr>
      <w:r>
        <w:rPr>
          <w:w w:val="105"/>
          <w:sz w:val="18"/>
        </w:rPr>
        <w:t>Certificados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Profesionalidad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Nivel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3.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spacing w:line="217" w:lineRule="exact"/>
        <w:ind w:hanging="165"/>
        <w:rPr>
          <w:sz w:val="18"/>
        </w:rPr>
      </w:pPr>
      <w:r>
        <w:rPr>
          <w:w w:val="105"/>
          <w:sz w:val="18"/>
        </w:rPr>
        <w:t>Formación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Profesional de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Grado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Superior.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spacing w:before="1" w:line="215" w:lineRule="exact"/>
        <w:ind w:hanging="165"/>
        <w:rPr>
          <w:sz w:val="18"/>
        </w:rPr>
      </w:pPr>
      <w:r>
        <w:rPr>
          <w:w w:val="105"/>
          <w:sz w:val="18"/>
        </w:rPr>
        <w:t>Grados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Universitarios.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spacing w:line="215" w:lineRule="exact"/>
        <w:ind w:hanging="165"/>
        <w:rPr>
          <w:sz w:val="18"/>
        </w:rPr>
      </w:pPr>
      <w:r>
        <w:rPr>
          <w:w w:val="105"/>
          <w:sz w:val="18"/>
        </w:rPr>
        <w:t>Diplomados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Universitarios.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ind w:hanging="165"/>
        <w:rPr>
          <w:sz w:val="18"/>
        </w:rPr>
      </w:pPr>
      <w:r>
        <w:rPr>
          <w:w w:val="105"/>
          <w:sz w:val="18"/>
        </w:rPr>
        <w:t>Licenciados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o equivalentes.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</w:tabs>
        <w:ind w:hanging="165"/>
        <w:rPr>
          <w:sz w:val="18"/>
        </w:rPr>
      </w:pPr>
      <w:r>
        <w:rPr>
          <w:w w:val="105"/>
          <w:sz w:val="18"/>
        </w:rPr>
        <w:t>Másteres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oficiales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Universitarios.</w:t>
      </w:r>
    </w:p>
    <w:p w:rsidR="00A566A1" w:rsidRDefault="008F2F60">
      <w:pPr>
        <w:pStyle w:val="Prrafodelista"/>
        <w:numPr>
          <w:ilvl w:val="0"/>
          <w:numId w:val="2"/>
        </w:numPr>
        <w:tabs>
          <w:tab w:val="left" w:pos="452"/>
          <w:tab w:val="left" w:pos="4551"/>
        </w:tabs>
        <w:spacing w:line="217" w:lineRule="exact"/>
        <w:ind w:hanging="165"/>
        <w:rPr>
          <w:sz w:val="18"/>
        </w:rPr>
      </w:pPr>
      <w:r>
        <w:rPr>
          <w:w w:val="105"/>
          <w:sz w:val="18"/>
        </w:rPr>
        <w:t>Otra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titulación</w:t>
      </w:r>
      <w:r>
        <w:rPr>
          <w:spacing w:val="-9"/>
          <w:sz w:val="18"/>
        </w:rPr>
        <w:t xml:space="preserve"> </w:t>
      </w:r>
      <w:r>
        <w:rPr>
          <w:w w:val="88"/>
          <w:sz w:val="18"/>
          <w:u w:val="single"/>
        </w:rPr>
        <w:t xml:space="preserve"> </w:t>
      </w:r>
      <w:r>
        <w:rPr>
          <w:sz w:val="18"/>
          <w:u w:val="single"/>
        </w:rPr>
        <w:tab/>
      </w:r>
    </w:p>
    <w:p w:rsidR="00A566A1" w:rsidRDefault="00A566A1">
      <w:pPr>
        <w:pStyle w:val="Textoindependiente"/>
        <w:spacing w:before="3"/>
        <w:rPr>
          <w:sz w:val="16"/>
        </w:rPr>
      </w:pPr>
    </w:p>
    <w:tbl>
      <w:tblPr>
        <w:tblStyle w:val="TableNormal"/>
        <w:tblW w:w="0" w:type="auto"/>
        <w:tblInd w:w="139" w:type="dxa"/>
        <w:tblLayout w:type="fixed"/>
        <w:tblLook w:val="01E0" w:firstRow="1" w:lastRow="1" w:firstColumn="1" w:lastColumn="1" w:noHBand="0" w:noVBand="0"/>
      </w:tblPr>
      <w:tblGrid>
        <w:gridCol w:w="11054"/>
      </w:tblGrid>
      <w:tr w:rsidR="00A566A1">
        <w:trPr>
          <w:trHeight w:val="261"/>
        </w:trPr>
        <w:tc>
          <w:tcPr>
            <w:tcW w:w="11054" w:type="dxa"/>
            <w:tcBorders>
              <w:bottom w:val="single" w:sz="12" w:space="0" w:color="000000"/>
            </w:tcBorders>
          </w:tcPr>
          <w:p w:rsidR="00A566A1" w:rsidRDefault="008F2F60">
            <w:pPr>
              <w:pStyle w:val="TableParagraph"/>
              <w:spacing w:before="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SITUACIÓN</w:t>
            </w:r>
            <w:r>
              <w:rPr>
                <w:b/>
                <w:spacing w:val="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LABORAL</w:t>
            </w:r>
          </w:p>
        </w:tc>
      </w:tr>
      <w:tr w:rsidR="00A566A1">
        <w:trPr>
          <w:trHeight w:val="447"/>
        </w:trPr>
        <w:tc>
          <w:tcPr>
            <w:tcW w:w="11054" w:type="dxa"/>
            <w:tcBorders>
              <w:top w:val="single" w:sz="12" w:space="0" w:color="000000"/>
            </w:tcBorders>
          </w:tcPr>
          <w:p w:rsidR="00A566A1" w:rsidRDefault="00A566A1">
            <w:pPr>
              <w:pStyle w:val="TableParagraph"/>
              <w:spacing w:before="7"/>
              <w:rPr>
                <w:rFonts w:ascii="Tahoma"/>
                <w:sz w:val="17"/>
              </w:rPr>
            </w:pPr>
          </w:p>
          <w:p w:rsidR="00A566A1" w:rsidRDefault="008F2F60">
            <w:pPr>
              <w:pStyle w:val="TableParagraph"/>
              <w:tabs>
                <w:tab w:val="left" w:pos="8495"/>
              </w:tabs>
              <w:spacing w:line="214" w:lineRule="exact"/>
              <w:ind w:left="107"/>
              <w:rPr>
                <w:rFonts w:ascii="Tahoma" w:hAnsi="Tahoma"/>
                <w:sz w:val="18"/>
              </w:rPr>
            </w:pPr>
            <w:r>
              <w:rPr>
                <w:rFonts w:ascii="Courier New" w:hAnsi="Courier New"/>
                <w:spacing w:val="-1"/>
                <w:w w:val="105"/>
                <w:sz w:val="18"/>
              </w:rPr>
              <w:t>□</w:t>
            </w:r>
            <w:r>
              <w:rPr>
                <w:rFonts w:ascii="Courier New" w:hAnsi="Courier New"/>
                <w:spacing w:val="-67"/>
                <w:w w:val="105"/>
                <w:sz w:val="18"/>
              </w:rPr>
              <w:t xml:space="preserve"> </w:t>
            </w:r>
            <w:r>
              <w:rPr>
                <w:b/>
                <w:spacing w:val="-1"/>
                <w:w w:val="105"/>
                <w:sz w:val="18"/>
              </w:rPr>
              <w:t>RG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w w:val="105"/>
                <w:sz w:val="18"/>
              </w:rPr>
              <w:t>Régimen</w:t>
            </w:r>
            <w:r>
              <w:rPr>
                <w:rFonts w:ascii="Tahoma" w:hAnsi="Tahoma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w w:val="105"/>
                <w:sz w:val="18"/>
              </w:rPr>
              <w:t>General</w:t>
            </w:r>
            <w:r>
              <w:rPr>
                <w:rFonts w:ascii="Tahoma" w:hAnsi="Tahoma"/>
                <w:spacing w:val="93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w w:val="105"/>
                <w:sz w:val="18"/>
              </w:rPr>
              <w:t>(sector/actividad</w:t>
            </w:r>
            <w:r>
              <w:rPr>
                <w:rFonts w:ascii="Tahoma" w:hAnsi="Tahoma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w w:val="105"/>
                <w:sz w:val="18"/>
              </w:rPr>
              <w:t>empresa:</w:t>
            </w:r>
            <w:r>
              <w:rPr>
                <w:rFonts w:ascii="Tahoma" w:hAnsi="Tahoma"/>
                <w:w w:val="105"/>
                <w:sz w:val="18"/>
                <w:u w:val="single"/>
              </w:rPr>
              <w:tab/>
            </w:r>
            <w:r>
              <w:rPr>
                <w:rFonts w:ascii="Tahoma" w:hAnsi="Tahoma"/>
                <w:w w:val="105"/>
                <w:sz w:val="18"/>
              </w:rPr>
              <w:t>)</w:t>
            </w:r>
          </w:p>
        </w:tc>
      </w:tr>
    </w:tbl>
    <w:p w:rsidR="00A566A1" w:rsidRDefault="008F2F60">
      <w:pPr>
        <w:pStyle w:val="Prrafodelista"/>
        <w:numPr>
          <w:ilvl w:val="0"/>
          <w:numId w:val="1"/>
        </w:numPr>
        <w:tabs>
          <w:tab w:val="left" w:pos="392"/>
          <w:tab w:val="left" w:pos="8638"/>
        </w:tabs>
        <w:spacing w:line="223" w:lineRule="exact"/>
        <w:ind w:hanging="160"/>
        <w:rPr>
          <w:sz w:val="18"/>
        </w:rPr>
      </w:pPr>
      <w:r>
        <w:rPr>
          <w:rFonts w:ascii="Trebuchet MS" w:hAnsi="Trebuchet MS"/>
          <w:b/>
          <w:w w:val="105"/>
          <w:sz w:val="18"/>
        </w:rPr>
        <w:t>AU</w:t>
      </w:r>
      <w:r>
        <w:rPr>
          <w:rFonts w:ascii="Trebuchet MS" w:hAnsi="Trebuchet MS"/>
          <w:b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Régimen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Especial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Autónomos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(sector/actividad:</w:t>
      </w:r>
      <w:r>
        <w:rPr>
          <w:w w:val="105"/>
          <w:sz w:val="18"/>
          <w:u w:val="single"/>
        </w:rPr>
        <w:tab/>
      </w:r>
      <w:r>
        <w:rPr>
          <w:w w:val="105"/>
          <w:sz w:val="18"/>
        </w:rPr>
        <w:t>)</w:t>
      </w:r>
    </w:p>
    <w:p w:rsidR="00A566A1" w:rsidRDefault="008F2F60">
      <w:pPr>
        <w:pStyle w:val="Prrafodelista"/>
        <w:numPr>
          <w:ilvl w:val="0"/>
          <w:numId w:val="1"/>
        </w:numPr>
        <w:tabs>
          <w:tab w:val="left" w:pos="392"/>
        </w:tabs>
        <w:spacing w:line="228" w:lineRule="exact"/>
        <w:ind w:hanging="160"/>
        <w:rPr>
          <w:sz w:val="18"/>
        </w:rPr>
      </w:pPr>
      <w:r>
        <w:rPr>
          <w:rFonts w:ascii="Trebuchet MS" w:hAnsi="Trebuchet MS"/>
          <w:b/>
          <w:w w:val="105"/>
          <w:sz w:val="18"/>
        </w:rPr>
        <w:t>ERTE</w:t>
      </w:r>
      <w:r>
        <w:rPr>
          <w:rFonts w:ascii="Trebuchet MS" w:hAnsi="Trebuchet MS"/>
          <w:b/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Trabajador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expediente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temporal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empleo</w:t>
      </w:r>
    </w:p>
    <w:p w:rsidR="00A566A1" w:rsidRDefault="008F2F60">
      <w:pPr>
        <w:pStyle w:val="Prrafodelista"/>
        <w:numPr>
          <w:ilvl w:val="0"/>
          <w:numId w:val="1"/>
        </w:numPr>
        <w:tabs>
          <w:tab w:val="left" w:pos="392"/>
        </w:tabs>
        <w:spacing w:line="227" w:lineRule="exact"/>
        <w:ind w:hanging="160"/>
        <w:rPr>
          <w:sz w:val="18"/>
        </w:rPr>
      </w:pPr>
      <w:r>
        <w:rPr>
          <w:rFonts w:ascii="Trebuchet MS" w:hAnsi="Trebuchet MS"/>
          <w:b/>
          <w:w w:val="105"/>
          <w:sz w:val="18"/>
        </w:rPr>
        <w:t>ERE</w:t>
      </w:r>
      <w:r>
        <w:rPr>
          <w:rFonts w:ascii="Trebuchet MS" w:hAnsi="Trebuchet MS"/>
          <w:b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Trabajador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expediente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regulación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empleo</w:t>
      </w:r>
    </w:p>
    <w:p w:rsidR="00A566A1" w:rsidRDefault="008F2F60">
      <w:pPr>
        <w:pStyle w:val="Prrafodelista"/>
        <w:numPr>
          <w:ilvl w:val="0"/>
          <w:numId w:val="1"/>
        </w:numPr>
        <w:tabs>
          <w:tab w:val="left" w:pos="389"/>
        </w:tabs>
        <w:spacing w:line="227" w:lineRule="exact"/>
        <w:ind w:left="388" w:hanging="157"/>
        <w:rPr>
          <w:sz w:val="18"/>
        </w:rPr>
      </w:pPr>
      <w:r>
        <w:rPr>
          <w:rFonts w:ascii="Trebuchet MS" w:hAnsi="Trebuchet MS"/>
          <w:b/>
          <w:w w:val="105"/>
          <w:sz w:val="18"/>
        </w:rPr>
        <w:t>DSP</w:t>
      </w:r>
      <w:r>
        <w:rPr>
          <w:rFonts w:ascii="Trebuchet MS" w:hAnsi="Trebuchet MS"/>
          <w:b/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Desempleado</w:t>
      </w:r>
    </w:p>
    <w:p w:rsidR="00A566A1" w:rsidRPr="00804E30" w:rsidRDefault="008F2F60">
      <w:pPr>
        <w:pStyle w:val="Prrafodelista"/>
        <w:numPr>
          <w:ilvl w:val="0"/>
          <w:numId w:val="1"/>
        </w:numPr>
        <w:tabs>
          <w:tab w:val="left" w:pos="392"/>
        </w:tabs>
        <w:spacing w:line="231" w:lineRule="exact"/>
        <w:ind w:hanging="160"/>
        <w:rPr>
          <w:sz w:val="18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7426560" behindDoc="1" locked="0" layoutInCell="1" allowOverlap="1">
                <wp:simplePos x="0" y="0"/>
                <wp:positionH relativeFrom="page">
                  <wp:posOffset>5038090</wp:posOffset>
                </wp:positionH>
                <wp:positionV relativeFrom="paragraph">
                  <wp:posOffset>795020</wp:posOffset>
                </wp:positionV>
                <wp:extent cx="6350" cy="0"/>
                <wp:effectExtent l="0" t="0" r="0" b="0"/>
                <wp:wrapNone/>
                <wp:docPr id="30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E22A32" id="Line 24" o:spid="_x0000_s1026" style="position:absolute;z-index:-1588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6.7pt,62.6pt" to="397.2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" strokeweight=".48pt">
                <w10:wrap anchorx="page"/>
              </v:line>
            </w:pict>
          </mc:Fallback>
        </mc:AlternateContent>
      </w:r>
      <w:r>
        <w:rPr>
          <w:w w:val="105"/>
          <w:sz w:val="18"/>
        </w:rPr>
        <w:t>Joven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inscrito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Fichero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Sistema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Nacional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Garantía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Juvenil</w:t>
      </w:r>
    </w:p>
    <w:p w:rsidR="00804E30" w:rsidRDefault="00804E30" w:rsidP="00804E30">
      <w:pPr>
        <w:pStyle w:val="Prrafodelista"/>
        <w:tabs>
          <w:tab w:val="left" w:pos="392"/>
        </w:tabs>
        <w:spacing w:line="231" w:lineRule="exact"/>
        <w:ind w:left="391" w:firstLine="0"/>
        <w:rPr>
          <w:w w:val="105"/>
          <w:sz w:val="18"/>
        </w:rPr>
      </w:pPr>
    </w:p>
    <w:p w:rsidR="00804E30" w:rsidRDefault="00C210B1" w:rsidP="00804E30">
      <w:pPr>
        <w:tabs>
          <w:tab w:val="left" w:pos="392"/>
        </w:tabs>
        <w:spacing w:line="231" w:lineRule="exact"/>
        <w:ind w:left="142"/>
        <w:rPr>
          <w:w w:val="105"/>
          <w:sz w:val="18"/>
        </w:rPr>
      </w:pPr>
      <w:r w:rsidRPr="004873B1">
        <w:rPr>
          <w:b/>
          <w:w w:val="105"/>
          <w:sz w:val="18"/>
          <w:u w:val="single"/>
        </w:rPr>
        <w:t>OCUPACION</w:t>
      </w:r>
      <w:r w:rsidR="00804E30" w:rsidRPr="004873B1">
        <w:rPr>
          <w:b/>
          <w:w w:val="105"/>
          <w:sz w:val="18"/>
          <w:u w:val="single"/>
        </w:rPr>
        <w:t xml:space="preserve"> (Puesto de Trabajo</w:t>
      </w:r>
      <w:proofErr w:type="gramStart"/>
      <w:r w:rsidR="00804E30" w:rsidRPr="004873B1">
        <w:rPr>
          <w:w w:val="105"/>
          <w:sz w:val="18"/>
          <w:u w:val="single"/>
        </w:rPr>
        <w:t>)</w:t>
      </w:r>
      <w:r w:rsidR="00804E30" w:rsidRPr="00804E30">
        <w:rPr>
          <w:w w:val="105"/>
          <w:sz w:val="18"/>
        </w:rPr>
        <w:t>_</w:t>
      </w:r>
      <w:proofErr w:type="gramEnd"/>
      <w:r w:rsidR="00804E30" w:rsidRPr="00804E30">
        <w:rPr>
          <w:w w:val="105"/>
          <w:sz w:val="18"/>
        </w:rPr>
        <w:t>__________________________</w:t>
      </w:r>
      <w:r w:rsidR="00EE1AA0">
        <w:rPr>
          <w:w w:val="105"/>
          <w:sz w:val="18"/>
        </w:rPr>
        <w:t>___</w:t>
      </w:r>
      <w:r w:rsidR="00804E30" w:rsidRPr="00804E30">
        <w:rPr>
          <w:w w:val="105"/>
          <w:sz w:val="18"/>
        </w:rPr>
        <w:t>(</w:t>
      </w:r>
      <w:r w:rsidR="00804E30" w:rsidRPr="00EE1AA0">
        <w:rPr>
          <w:b/>
          <w:w w:val="105"/>
          <w:sz w:val="18"/>
        </w:rPr>
        <w:t>Si está desempleado, indicar ultima ocupación</w:t>
      </w:r>
      <w:r w:rsidR="00804E30" w:rsidRPr="00804E30">
        <w:rPr>
          <w:w w:val="105"/>
          <w:sz w:val="18"/>
        </w:rPr>
        <w:t>)</w:t>
      </w:r>
    </w:p>
    <w:p w:rsidR="00EE1AA0" w:rsidRDefault="00EE1AA0" w:rsidP="00804E30">
      <w:pPr>
        <w:tabs>
          <w:tab w:val="left" w:pos="392"/>
        </w:tabs>
        <w:spacing w:line="231" w:lineRule="exact"/>
        <w:ind w:left="142"/>
        <w:rPr>
          <w:w w:val="105"/>
          <w:sz w:val="18"/>
        </w:rPr>
      </w:pPr>
    </w:p>
    <w:p w:rsidR="00F97F45" w:rsidRPr="00EE1AA0" w:rsidRDefault="00EE1AA0" w:rsidP="00EE1AA0">
      <w:pPr>
        <w:tabs>
          <w:tab w:val="left" w:pos="392"/>
        </w:tabs>
        <w:spacing w:line="231" w:lineRule="exact"/>
        <w:rPr>
          <w:b/>
          <w:w w:val="105"/>
          <w:sz w:val="18"/>
          <w:u w:val="single"/>
        </w:rPr>
      </w:pPr>
      <w:r>
        <w:rPr>
          <w:w w:val="105"/>
          <w:sz w:val="18"/>
        </w:rPr>
        <w:t xml:space="preserve">  </w:t>
      </w:r>
      <w:r w:rsidR="00F97F45" w:rsidRPr="00EE1AA0">
        <w:rPr>
          <w:b/>
          <w:w w:val="105"/>
          <w:sz w:val="18"/>
          <w:u w:val="single"/>
        </w:rPr>
        <w:t>DATOS DE LA EMPRESA: (cumplimentar sólo ocupados)</w:t>
      </w:r>
      <w:r w:rsidR="00F97F45" w:rsidRPr="00EE1AA0">
        <w:rPr>
          <w:b/>
          <w:w w:val="105"/>
          <w:sz w:val="18"/>
          <w:u w:val="single"/>
        </w:rPr>
        <w:tab/>
      </w:r>
      <w:bookmarkStart w:id="0" w:name="_GoBack"/>
      <w:bookmarkEnd w:id="0"/>
    </w:p>
    <w:p w:rsidR="00F97F45" w:rsidRPr="00F97F45" w:rsidRDefault="00EE1AA0" w:rsidP="00F97F45">
      <w:pPr>
        <w:tabs>
          <w:tab w:val="left" w:pos="392"/>
        </w:tabs>
        <w:spacing w:line="231" w:lineRule="exact"/>
        <w:ind w:left="142"/>
        <w:rPr>
          <w:w w:val="105"/>
          <w:sz w:val="18"/>
        </w:rPr>
      </w:pPr>
      <w:r>
        <w:rPr>
          <w:w w:val="105"/>
          <w:sz w:val="18"/>
        </w:rPr>
        <w:t>CIF: ______________________________________________________________________________</w:t>
      </w:r>
      <w:r w:rsidR="00C210B1">
        <w:rPr>
          <w:w w:val="105"/>
          <w:sz w:val="18"/>
        </w:rPr>
        <w:t>_________</w:t>
      </w:r>
    </w:p>
    <w:p w:rsidR="00F97F45" w:rsidRPr="00F97F45" w:rsidRDefault="00EE1AA0" w:rsidP="00F97F45">
      <w:pPr>
        <w:tabs>
          <w:tab w:val="left" w:pos="392"/>
        </w:tabs>
        <w:spacing w:line="231" w:lineRule="exact"/>
        <w:ind w:left="142"/>
        <w:rPr>
          <w:w w:val="105"/>
          <w:sz w:val="18"/>
        </w:rPr>
      </w:pPr>
      <w:r>
        <w:rPr>
          <w:w w:val="105"/>
          <w:sz w:val="18"/>
        </w:rPr>
        <w:t>Nombre empresa / Razón Social</w:t>
      </w:r>
      <w:proofErr w:type="gramStart"/>
      <w:r>
        <w:rPr>
          <w:w w:val="105"/>
          <w:sz w:val="18"/>
        </w:rPr>
        <w:t>:_</w:t>
      </w:r>
      <w:proofErr w:type="gramEnd"/>
      <w:r>
        <w:rPr>
          <w:w w:val="105"/>
          <w:sz w:val="18"/>
        </w:rPr>
        <w:t>______________________</w:t>
      </w:r>
      <w:r w:rsidR="00C210B1">
        <w:rPr>
          <w:w w:val="105"/>
          <w:sz w:val="18"/>
        </w:rPr>
        <w:t>_________________________________________</w:t>
      </w:r>
    </w:p>
    <w:p w:rsidR="00F97F45" w:rsidRPr="00F97F45" w:rsidRDefault="00F97F45" w:rsidP="00F97F45">
      <w:pPr>
        <w:tabs>
          <w:tab w:val="left" w:pos="392"/>
        </w:tabs>
        <w:spacing w:line="231" w:lineRule="exact"/>
        <w:ind w:left="142"/>
        <w:rPr>
          <w:w w:val="105"/>
          <w:sz w:val="18"/>
        </w:rPr>
      </w:pPr>
      <w:r w:rsidRPr="00F97F45">
        <w:rPr>
          <w:w w:val="105"/>
          <w:sz w:val="18"/>
        </w:rPr>
        <w:t xml:space="preserve">Dirección centro de </w:t>
      </w:r>
      <w:proofErr w:type="spellStart"/>
      <w:r w:rsidRPr="00F97F45">
        <w:rPr>
          <w:w w:val="105"/>
          <w:sz w:val="18"/>
        </w:rPr>
        <w:t>trabajo</w:t>
      </w:r>
      <w:proofErr w:type="gramStart"/>
      <w:r w:rsidR="00EE1AA0">
        <w:rPr>
          <w:w w:val="105"/>
          <w:sz w:val="18"/>
        </w:rPr>
        <w:t>:_</w:t>
      </w:r>
      <w:proofErr w:type="gramEnd"/>
      <w:r w:rsidR="00EE1AA0">
        <w:rPr>
          <w:w w:val="105"/>
          <w:sz w:val="18"/>
        </w:rPr>
        <w:t>________________________________</w:t>
      </w:r>
      <w:r w:rsidR="00C210B1">
        <w:rPr>
          <w:w w:val="105"/>
          <w:sz w:val="18"/>
        </w:rPr>
        <w:t>Código</w:t>
      </w:r>
      <w:proofErr w:type="spellEnd"/>
      <w:r w:rsidR="00C210B1">
        <w:rPr>
          <w:w w:val="105"/>
          <w:sz w:val="18"/>
        </w:rPr>
        <w:t xml:space="preserve"> Postal:_______________________ </w:t>
      </w:r>
      <w:r w:rsidRPr="00F97F45">
        <w:rPr>
          <w:w w:val="105"/>
          <w:sz w:val="18"/>
        </w:rPr>
        <w:tab/>
      </w:r>
    </w:p>
    <w:p w:rsidR="00F97F45" w:rsidRDefault="00F97F45" w:rsidP="00F97F45">
      <w:pPr>
        <w:tabs>
          <w:tab w:val="left" w:pos="392"/>
        </w:tabs>
        <w:spacing w:line="231" w:lineRule="exact"/>
        <w:ind w:left="142"/>
        <w:rPr>
          <w:w w:val="105"/>
          <w:sz w:val="18"/>
        </w:rPr>
      </w:pPr>
      <w:r w:rsidRPr="00F97F45">
        <w:rPr>
          <w:w w:val="105"/>
          <w:sz w:val="18"/>
        </w:rPr>
        <w:t>Población</w:t>
      </w:r>
      <w:proofErr w:type="gramStart"/>
      <w:r w:rsidRPr="00F97F45">
        <w:rPr>
          <w:w w:val="105"/>
          <w:sz w:val="18"/>
        </w:rPr>
        <w:t>:</w:t>
      </w:r>
      <w:r w:rsidR="00EE1AA0">
        <w:rPr>
          <w:w w:val="105"/>
          <w:sz w:val="18"/>
        </w:rPr>
        <w:t>_</w:t>
      </w:r>
      <w:proofErr w:type="gramEnd"/>
      <w:r w:rsidR="00EE1AA0">
        <w:rPr>
          <w:w w:val="105"/>
          <w:sz w:val="18"/>
        </w:rPr>
        <w:t>_________________________________</w:t>
      </w:r>
      <w:r w:rsidRPr="00F97F45">
        <w:rPr>
          <w:w w:val="105"/>
          <w:sz w:val="18"/>
        </w:rPr>
        <w:t>Provincia:</w:t>
      </w:r>
      <w:r w:rsidR="00EE1AA0">
        <w:rPr>
          <w:w w:val="105"/>
          <w:sz w:val="18"/>
        </w:rPr>
        <w:t>_______________________________</w:t>
      </w:r>
      <w:r w:rsidR="00C210B1">
        <w:rPr>
          <w:w w:val="105"/>
          <w:sz w:val="18"/>
        </w:rPr>
        <w:t xml:space="preserve">_________ </w:t>
      </w:r>
    </w:p>
    <w:p w:rsidR="00A566A1" w:rsidRDefault="00A566A1" w:rsidP="00F97F45">
      <w:pPr>
        <w:pStyle w:val="Textoindependiente"/>
        <w:tabs>
          <w:tab w:val="left" w:pos="1305"/>
          <w:tab w:val="left" w:pos="2730"/>
          <w:tab w:val="left" w:pos="4320"/>
        </w:tabs>
        <w:spacing w:before="6"/>
        <w:rPr>
          <w:w w:val="105"/>
          <w:sz w:val="18"/>
          <w:szCs w:val="22"/>
        </w:rPr>
      </w:pPr>
    </w:p>
    <w:p w:rsidR="00F97F45" w:rsidRDefault="00F97F45" w:rsidP="00F97F45">
      <w:pPr>
        <w:pStyle w:val="Textoindependiente"/>
        <w:tabs>
          <w:tab w:val="left" w:pos="1305"/>
          <w:tab w:val="left" w:pos="2730"/>
          <w:tab w:val="left" w:pos="4320"/>
        </w:tabs>
        <w:spacing w:before="6"/>
        <w:rPr>
          <w:w w:val="105"/>
          <w:sz w:val="18"/>
          <w:szCs w:val="22"/>
        </w:rPr>
      </w:pPr>
    </w:p>
    <w:p w:rsidR="00F97F45" w:rsidRDefault="00F97F45" w:rsidP="00F97F45">
      <w:pPr>
        <w:pStyle w:val="Textoindependiente"/>
        <w:tabs>
          <w:tab w:val="left" w:pos="1305"/>
          <w:tab w:val="left" w:pos="2730"/>
          <w:tab w:val="left" w:pos="4320"/>
        </w:tabs>
        <w:spacing w:before="6"/>
        <w:rPr>
          <w:sz w:val="17"/>
        </w:rPr>
      </w:pPr>
    </w:p>
    <w:p w:rsidR="00804E30" w:rsidRPr="00F97F45" w:rsidRDefault="008F2F60" w:rsidP="00F97F45">
      <w:pPr>
        <w:tabs>
          <w:tab w:val="left" w:pos="10317"/>
        </w:tabs>
        <w:spacing w:line="20" w:lineRule="exact"/>
        <w:ind w:left="117"/>
        <w:rPr>
          <w:sz w:val="2"/>
        </w:rPr>
      </w:pPr>
      <w:r>
        <w:rPr>
          <w:sz w:val="2"/>
        </w:rPr>
        <w:tab/>
      </w: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10795" cy="6350"/>
                <wp:effectExtent l="5715" t="8890" r="12065" b="3810"/>
                <wp:docPr id="1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" cy="6350"/>
                          <a:chOff x="0" y="0"/>
                          <a:chExt cx="17" cy="10"/>
                        </a:xfrm>
                      </wpg:grpSpPr>
                      <wps:wsp>
                        <wps:cNvPr id="2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ECAE5" id="Group 13" o:spid="_x0000_s1026" style="width:.85pt;height:.5pt;mso-position-horizontal-relative:char;mso-position-vertical-relative:line" coordsize="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">
                <v:line id="Line 14" o:spid="_x0000_s1027" style="position:absolute;visibility:visible;mso-wrap-style:square" from="0,5" to="17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Oh3MAAAADbAAAADwAAAGRycy9kb3ducmV2LnhtbERPz2vCMBS+D/wfwhO8zVQPc1SjqKAO&#10;epoKenwkz6bYvJQma+t/vxwGO358v1ebwdWiozZUnhXMphkIYu1NxaWC6+Xw/gkiRGSDtWdS8KIA&#10;m/XobYW58T1/U3eOpUghHHJUYGNscimDtuQwTH1DnLiHbx3GBNtSmhb7FO5qOc+yD+mw4tRgsaG9&#10;Jf08/zgF3am4d8XCoz7dip3Vh2O16I9KTcbDdgki0hD/xX/uL6NgntanL+kHyPU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0jodzAAAAA2wAAAA8AAAAAAAAAAAAAAAAA&#10;oQIAAGRycy9kb3ducmV2LnhtbFBLBQYAAAAABAAEAPkAAACOAwAAAAA=&#10;" strokeweight=".48pt"/>
                <w10:anchorlock/>
              </v:group>
            </w:pict>
          </mc:Fallback>
        </mc:AlternateContent>
      </w:r>
    </w:p>
    <w:p w:rsidR="00804E30" w:rsidRDefault="00804E30" w:rsidP="00804E30">
      <w:pPr>
        <w:pStyle w:val="Textoindependiente"/>
        <w:ind w:right="1166"/>
        <w:jc w:val="both"/>
      </w:pPr>
      <w:r>
        <w:t xml:space="preserve">Sus datos podrán ser cedidos a las empresas del grupo, que son: ADALID SERVICIOS CORPORATIVOS S.L., Asociación Cultural </w:t>
      </w:r>
      <w:proofErr w:type="spellStart"/>
      <w:r>
        <w:t>Campoalegre</w:t>
      </w:r>
      <w:proofErr w:type="spellEnd"/>
      <w:r>
        <w:t xml:space="preserve">, AUCAL BUSINESS SCHOOL S.L., BRITANNIA CENTRE SL, Formación y Mantenimiento Técnico S.A, IBECON 2003 SL, GRUPO INSEM DESARROLLO DEL CONOCIMIENTO S.L. INSTITUT DE SERVEIS DE FORMACIO ASPASIA S.L. INSTITUTO EUROPA S.L., CENTRO </w:t>
      </w:r>
      <w:r w:rsidR="00C210B1">
        <w:t xml:space="preserve">INTEGRADO DE FP VIRGEN DEL BUEN </w:t>
      </w:r>
      <w:r>
        <w:t xml:space="preserve">SUCESO, ACREDITA2 SL, BRINTIC CONSULTORES SL, </w:t>
      </w:r>
      <w:proofErr w:type="spellStart"/>
      <w:r>
        <w:t>Formacion</w:t>
      </w:r>
      <w:proofErr w:type="spellEnd"/>
      <w:r>
        <w:t xml:space="preserve"> Y Desarrollo Integral </w:t>
      </w:r>
      <w:proofErr w:type="spellStart"/>
      <w:r>
        <w:t>Sl</w:t>
      </w:r>
      <w:proofErr w:type="spellEnd"/>
      <w:r>
        <w:t xml:space="preserve">, </w:t>
      </w:r>
      <w:proofErr w:type="spellStart"/>
      <w:r>
        <w:t>Tadel</w:t>
      </w:r>
      <w:proofErr w:type="spellEnd"/>
      <w:r>
        <w:t xml:space="preserve"> </w:t>
      </w:r>
      <w:proofErr w:type="spellStart"/>
      <w:r>
        <w:t>Formacion</w:t>
      </w:r>
      <w:proofErr w:type="spellEnd"/>
      <w:r>
        <w:t xml:space="preserve"> </w:t>
      </w:r>
      <w:proofErr w:type="spellStart"/>
      <w:r>
        <w:t>Sl</w:t>
      </w:r>
      <w:proofErr w:type="spellEnd"/>
      <w:r>
        <w:t xml:space="preserve">, Formación y Tecnología Educativa en Castilla y León, S.L.U, ASOCIACION CENTRO TECNOLOGICO DE SOLDADURA CASTILLA Y LEON, AULA ACTIVA, FORMACIÓ I SERVEIS, S.L. ESTRATEGIA 4 FORMACION EMPLEO Y  DESARROLLO SOSTENIBLE, FATINAFAR, S.L, NEXIAN SOLUCIONES ON LINE S.L., </w:t>
      </w:r>
      <w:proofErr w:type="spellStart"/>
      <w:r>
        <w:t>Brintic</w:t>
      </w:r>
      <w:proofErr w:type="spellEnd"/>
      <w:r>
        <w:t xml:space="preserve"> consultores, s., TEJEDOR Y DIEZ, </w:t>
      </w:r>
      <w:proofErr w:type="spellStart"/>
      <w:r>
        <w:t>S.L.Usted</w:t>
      </w:r>
      <w:proofErr w:type="spellEnd"/>
      <w:r>
        <w:t xml:space="preserve"> tiene derecho a ejercer los derechos de acceso, rectificación, supresión, limitación, oposición y portabilidad pueden ejercerse directamente por el titular de los datos o mediante representante legal o voluntario, </w:t>
      </w:r>
      <w:proofErr w:type="gramStart"/>
      <w:r>
        <w:t>a</w:t>
      </w:r>
      <w:proofErr w:type="gramEnd"/>
      <w:r>
        <w:t xml:space="preserve"> través del responsable de tratamiento en su dirección sita en C/ de Las Mercedes nº 19 (Madrid) o visite www.aepd.es.</w:t>
      </w:r>
    </w:p>
    <w:sectPr w:rsidR="00804E30">
      <w:type w:val="continuous"/>
      <w:pgSz w:w="11910" w:h="16850"/>
      <w:pgMar w:top="3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8F7010"/>
    <w:multiLevelType w:val="hybridMultilevel"/>
    <w:tmpl w:val="F05C8EC2"/>
    <w:lvl w:ilvl="0" w:tplc="32EE4A70">
      <w:numFmt w:val="bullet"/>
      <w:lvlText w:val=""/>
      <w:lvlJc w:val="left"/>
      <w:pPr>
        <w:ind w:left="451" w:hanging="164"/>
      </w:pPr>
      <w:rPr>
        <w:rFonts w:ascii="Wingdings" w:eastAsia="Wingdings" w:hAnsi="Wingdings" w:cs="Wingdings" w:hint="default"/>
        <w:w w:val="98"/>
        <w:sz w:val="14"/>
        <w:szCs w:val="14"/>
        <w:lang w:val="es-ES" w:eastAsia="en-US" w:bidi="ar-SA"/>
      </w:rPr>
    </w:lvl>
    <w:lvl w:ilvl="1" w:tplc="358492FC">
      <w:numFmt w:val="bullet"/>
      <w:lvlText w:val="•"/>
      <w:lvlJc w:val="left"/>
      <w:pPr>
        <w:ind w:left="1532" w:hanging="164"/>
      </w:pPr>
      <w:rPr>
        <w:rFonts w:hint="default"/>
        <w:lang w:val="es-ES" w:eastAsia="en-US" w:bidi="ar-SA"/>
      </w:rPr>
    </w:lvl>
    <w:lvl w:ilvl="2" w:tplc="7AFA6D10">
      <w:numFmt w:val="bullet"/>
      <w:lvlText w:val="•"/>
      <w:lvlJc w:val="left"/>
      <w:pPr>
        <w:ind w:left="2605" w:hanging="164"/>
      </w:pPr>
      <w:rPr>
        <w:rFonts w:hint="default"/>
        <w:lang w:val="es-ES" w:eastAsia="en-US" w:bidi="ar-SA"/>
      </w:rPr>
    </w:lvl>
    <w:lvl w:ilvl="3" w:tplc="97505674">
      <w:numFmt w:val="bullet"/>
      <w:lvlText w:val="•"/>
      <w:lvlJc w:val="left"/>
      <w:pPr>
        <w:ind w:left="3677" w:hanging="164"/>
      </w:pPr>
      <w:rPr>
        <w:rFonts w:hint="default"/>
        <w:lang w:val="es-ES" w:eastAsia="en-US" w:bidi="ar-SA"/>
      </w:rPr>
    </w:lvl>
    <w:lvl w:ilvl="4" w:tplc="15944C16">
      <w:numFmt w:val="bullet"/>
      <w:lvlText w:val="•"/>
      <w:lvlJc w:val="left"/>
      <w:pPr>
        <w:ind w:left="4750" w:hanging="164"/>
      </w:pPr>
      <w:rPr>
        <w:rFonts w:hint="default"/>
        <w:lang w:val="es-ES" w:eastAsia="en-US" w:bidi="ar-SA"/>
      </w:rPr>
    </w:lvl>
    <w:lvl w:ilvl="5" w:tplc="609495DE">
      <w:numFmt w:val="bullet"/>
      <w:lvlText w:val="•"/>
      <w:lvlJc w:val="left"/>
      <w:pPr>
        <w:ind w:left="5823" w:hanging="164"/>
      </w:pPr>
      <w:rPr>
        <w:rFonts w:hint="default"/>
        <w:lang w:val="es-ES" w:eastAsia="en-US" w:bidi="ar-SA"/>
      </w:rPr>
    </w:lvl>
    <w:lvl w:ilvl="6" w:tplc="D8F829CE">
      <w:numFmt w:val="bullet"/>
      <w:lvlText w:val="•"/>
      <w:lvlJc w:val="left"/>
      <w:pPr>
        <w:ind w:left="6895" w:hanging="164"/>
      </w:pPr>
      <w:rPr>
        <w:rFonts w:hint="default"/>
        <w:lang w:val="es-ES" w:eastAsia="en-US" w:bidi="ar-SA"/>
      </w:rPr>
    </w:lvl>
    <w:lvl w:ilvl="7" w:tplc="3D44DABA">
      <w:numFmt w:val="bullet"/>
      <w:lvlText w:val="•"/>
      <w:lvlJc w:val="left"/>
      <w:pPr>
        <w:ind w:left="7968" w:hanging="164"/>
      </w:pPr>
      <w:rPr>
        <w:rFonts w:hint="default"/>
        <w:lang w:val="es-ES" w:eastAsia="en-US" w:bidi="ar-SA"/>
      </w:rPr>
    </w:lvl>
    <w:lvl w:ilvl="8" w:tplc="D1BCB5F6">
      <w:numFmt w:val="bullet"/>
      <w:lvlText w:val="•"/>
      <w:lvlJc w:val="left"/>
      <w:pPr>
        <w:ind w:left="9041" w:hanging="164"/>
      </w:pPr>
      <w:rPr>
        <w:rFonts w:hint="default"/>
        <w:lang w:val="es-ES" w:eastAsia="en-US" w:bidi="ar-SA"/>
      </w:rPr>
    </w:lvl>
  </w:abstractNum>
  <w:abstractNum w:abstractNumId="1" w15:restartNumberingAfterBreak="0">
    <w:nsid w:val="7B6A6192"/>
    <w:multiLevelType w:val="hybridMultilevel"/>
    <w:tmpl w:val="E1D65112"/>
    <w:lvl w:ilvl="0" w:tplc="79ECF326">
      <w:numFmt w:val="bullet"/>
      <w:lvlText w:val="□"/>
      <w:lvlJc w:val="left"/>
      <w:pPr>
        <w:ind w:left="391" w:hanging="159"/>
      </w:pPr>
      <w:rPr>
        <w:rFonts w:ascii="Courier New" w:eastAsia="Courier New" w:hAnsi="Courier New" w:cs="Courier New" w:hint="default"/>
        <w:w w:val="100"/>
        <w:sz w:val="18"/>
        <w:szCs w:val="18"/>
        <w:lang w:val="es-ES" w:eastAsia="en-US" w:bidi="ar-SA"/>
      </w:rPr>
    </w:lvl>
    <w:lvl w:ilvl="1" w:tplc="B13E1764">
      <w:numFmt w:val="bullet"/>
      <w:lvlText w:val="•"/>
      <w:lvlJc w:val="left"/>
      <w:pPr>
        <w:ind w:left="1478" w:hanging="159"/>
      </w:pPr>
      <w:rPr>
        <w:rFonts w:hint="default"/>
        <w:lang w:val="es-ES" w:eastAsia="en-US" w:bidi="ar-SA"/>
      </w:rPr>
    </w:lvl>
    <w:lvl w:ilvl="2" w:tplc="D44C0AB6">
      <w:numFmt w:val="bullet"/>
      <w:lvlText w:val="•"/>
      <w:lvlJc w:val="left"/>
      <w:pPr>
        <w:ind w:left="2557" w:hanging="159"/>
      </w:pPr>
      <w:rPr>
        <w:rFonts w:hint="default"/>
        <w:lang w:val="es-ES" w:eastAsia="en-US" w:bidi="ar-SA"/>
      </w:rPr>
    </w:lvl>
    <w:lvl w:ilvl="3" w:tplc="470E48CC">
      <w:numFmt w:val="bullet"/>
      <w:lvlText w:val="•"/>
      <w:lvlJc w:val="left"/>
      <w:pPr>
        <w:ind w:left="3635" w:hanging="159"/>
      </w:pPr>
      <w:rPr>
        <w:rFonts w:hint="default"/>
        <w:lang w:val="es-ES" w:eastAsia="en-US" w:bidi="ar-SA"/>
      </w:rPr>
    </w:lvl>
    <w:lvl w:ilvl="4" w:tplc="0FCEA3DC">
      <w:numFmt w:val="bullet"/>
      <w:lvlText w:val="•"/>
      <w:lvlJc w:val="left"/>
      <w:pPr>
        <w:ind w:left="4714" w:hanging="159"/>
      </w:pPr>
      <w:rPr>
        <w:rFonts w:hint="default"/>
        <w:lang w:val="es-ES" w:eastAsia="en-US" w:bidi="ar-SA"/>
      </w:rPr>
    </w:lvl>
    <w:lvl w:ilvl="5" w:tplc="D31423B2">
      <w:numFmt w:val="bullet"/>
      <w:lvlText w:val="•"/>
      <w:lvlJc w:val="left"/>
      <w:pPr>
        <w:ind w:left="5793" w:hanging="159"/>
      </w:pPr>
      <w:rPr>
        <w:rFonts w:hint="default"/>
        <w:lang w:val="es-ES" w:eastAsia="en-US" w:bidi="ar-SA"/>
      </w:rPr>
    </w:lvl>
    <w:lvl w:ilvl="6" w:tplc="E954F6C4">
      <w:numFmt w:val="bullet"/>
      <w:lvlText w:val="•"/>
      <w:lvlJc w:val="left"/>
      <w:pPr>
        <w:ind w:left="6871" w:hanging="159"/>
      </w:pPr>
      <w:rPr>
        <w:rFonts w:hint="default"/>
        <w:lang w:val="es-ES" w:eastAsia="en-US" w:bidi="ar-SA"/>
      </w:rPr>
    </w:lvl>
    <w:lvl w:ilvl="7" w:tplc="8960B248">
      <w:numFmt w:val="bullet"/>
      <w:lvlText w:val="•"/>
      <w:lvlJc w:val="left"/>
      <w:pPr>
        <w:ind w:left="7950" w:hanging="159"/>
      </w:pPr>
      <w:rPr>
        <w:rFonts w:hint="default"/>
        <w:lang w:val="es-ES" w:eastAsia="en-US" w:bidi="ar-SA"/>
      </w:rPr>
    </w:lvl>
    <w:lvl w:ilvl="8" w:tplc="22E63C18">
      <w:numFmt w:val="bullet"/>
      <w:lvlText w:val="•"/>
      <w:lvlJc w:val="left"/>
      <w:pPr>
        <w:ind w:left="9029" w:hanging="159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6A1"/>
    <w:rsid w:val="004873B1"/>
    <w:rsid w:val="00733E8B"/>
    <w:rsid w:val="00804E30"/>
    <w:rsid w:val="008F2F60"/>
    <w:rsid w:val="009B5BC5"/>
    <w:rsid w:val="00A566A1"/>
    <w:rsid w:val="00C210B1"/>
    <w:rsid w:val="00E13D4A"/>
    <w:rsid w:val="00E3601F"/>
    <w:rsid w:val="00EE1AA0"/>
    <w:rsid w:val="00F9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B24A95-89FD-479D-A4FC-9786AA78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uesto">
    <w:name w:val="Title"/>
    <w:basedOn w:val="Normal"/>
    <w:uiPriority w:val="1"/>
    <w:qFormat/>
    <w:pPr>
      <w:ind w:left="3548" w:right="3546"/>
      <w:jc w:val="center"/>
    </w:pPr>
    <w:rPr>
      <w:rFonts w:ascii="Trebuchet MS" w:eastAsia="Trebuchet MS" w:hAnsi="Trebuchet MS" w:cs="Trebuchet MS"/>
      <w:b/>
      <w:bCs/>
    </w:rPr>
  </w:style>
  <w:style w:type="paragraph" w:styleId="Prrafodelista">
    <w:name w:val="List Paragraph"/>
    <w:basedOn w:val="Normal"/>
    <w:uiPriority w:val="1"/>
    <w:qFormat/>
    <w:pPr>
      <w:spacing w:line="216" w:lineRule="exact"/>
      <w:ind w:left="451" w:hanging="165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styleId="Refdecomentario">
    <w:name w:val="annotation reference"/>
    <w:basedOn w:val="Fuentedeprrafopredeter"/>
    <w:uiPriority w:val="99"/>
    <w:semiHidden/>
    <w:unhideWhenUsed/>
    <w:rsid w:val="00F97F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7F4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7F45"/>
    <w:rPr>
      <w:rFonts w:ascii="Tahoma" w:eastAsia="Tahoma" w:hAnsi="Tahoma" w:cs="Tahoma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7F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7F45"/>
    <w:rPr>
      <w:rFonts w:ascii="Tahoma" w:eastAsia="Tahoma" w:hAnsi="Tahoma" w:cs="Tahoma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7F4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7F45"/>
    <w:rPr>
      <w:rFonts w:ascii="Segoe UI" w:eastAsia="Tahoma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f8c7af-976e-4d83-90aa-b6e3ec08e35f">
      <Terms xmlns="http://schemas.microsoft.com/office/infopath/2007/PartnerControls"/>
    </lcf76f155ced4ddcb4097134ff3c332f>
    <TaxCatchAll xmlns="0a441c04-4308-4804-984a-624b30d8cf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9070D8C953C14BAB4CA147ACA0E0D0" ma:contentTypeVersion="12" ma:contentTypeDescription="Crear nuevo documento." ma:contentTypeScope="" ma:versionID="8e05a89503b50d43e5174f3ef44b1e74">
  <xsd:schema xmlns:xsd="http://www.w3.org/2001/XMLSchema" xmlns:xs="http://www.w3.org/2001/XMLSchema" xmlns:p="http://schemas.microsoft.com/office/2006/metadata/properties" xmlns:ns2="6bf8c7af-976e-4d83-90aa-b6e3ec08e35f" xmlns:ns3="0a441c04-4308-4804-984a-624b30d8cfed" targetNamespace="http://schemas.microsoft.com/office/2006/metadata/properties" ma:root="true" ma:fieldsID="24d3588f9d63dbcb9af37fd5e8fa97a9" ns2:_="" ns3:_="">
    <xsd:import namespace="6bf8c7af-976e-4d83-90aa-b6e3ec08e35f"/>
    <xsd:import namespace="0a441c04-4308-4804-984a-624b30d8cf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8c7af-976e-4d83-90aa-b6e3ec08e3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23ad8494-3dbe-4524-a744-7eebe0af8e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41c04-4308-4804-984a-624b30d8cf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78176f2-d8b9-452e-a8b7-b9d51f5aa83d}" ma:internalName="TaxCatchAll" ma:showField="CatchAllData" ma:web="0a441c04-4308-4804-984a-624b30d8cf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A34E7F-B48F-489C-A89E-001B8ABE71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83B25-D434-4C26-B4EC-53144F76A9E3}">
  <ds:schemaRefs>
    <ds:schemaRef ds:uri="http://schemas.microsoft.com/office/2006/metadata/properties"/>
    <ds:schemaRef ds:uri="http://schemas.microsoft.com/office/infopath/2007/PartnerControls"/>
    <ds:schemaRef ds:uri="6bf8c7af-976e-4d83-90aa-b6e3ec08e35f"/>
    <ds:schemaRef ds:uri="0a441c04-4308-4804-984a-624b30d8cfed"/>
  </ds:schemaRefs>
</ds:datastoreItem>
</file>

<file path=customXml/itemProps3.xml><?xml version="1.0" encoding="utf-8"?>
<ds:datastoreItem xmlns:ds="http://schemas.openxmlformats.org/officeDocument/2006/customXml" ds:itemID="{0255EEFE-8DAA-42CB-A7B0-4D36CA251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8c7af-976e-4d83-90aa-b6e3ec08e35f"/>
    <ds:schemaRef ds:uri="0a441c04-4308-4804-984a-624b30d8cf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7D2EA155</Template>
  <TotalTime>0</TotalTime>
  <Pages>1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PERSONAL DE INSCRIPCIÓN</vt:lpstr>
    </vt:vector>
  </TitlesOfParts>
  <Company/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PERSONAL DE INSCRIPCIÓN</dc:title>
  <dc:creator>jm</dc:creator>
  <cp:lastModifiedBy>Rosario Aguilar Martin</cp:lastModifiedBy>
  <cp:revision>2</cp:revision>
  <cp:lastPrinted>2023-04-21T12:10:00Z</cp:lastPrinted>
  <dcterms:created xsi:type="dcterms:W3CDTF">2023-04-21T12:10:00Z</dcterms:created>
  <dcterms:modified xsi:type="dcterms:W3CDTF">2023-04-21T12:10:00Z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Acrobat PDFMaker 11 para Word</vt:lpwstr>
  </property>
  <property fmtid="{D5CDD505-2E9C-101B-9397-08002B2CF9AE}" pid="4" name="LastSaved">
    <vt:filetime>2023-03-27T00:00:00Z</vt:filetime>
  </property>
  <property fmtid="{D5CDD505-2E9C-101B-9397-08002B2CF9AE}" pid="5" name="ContentTypeId">
    <vt:lpwstr>0x010100B49070D8C953C14BAB4CA147ACA0E0D0</vt:lpwstr>
  </property>
</Properties>
</file>